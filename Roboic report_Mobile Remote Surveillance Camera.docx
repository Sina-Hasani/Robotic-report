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05455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6B0AC1DA" wp14:editId="000709C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3365"/>
            <wp:effectExtent l="0" t="0" r="0" b="635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DBE213B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01503998" w14:textId="77777777" w:rsidR="00DF198B" w:rsidRDefault="00DF198B"/>
        </w:tc>
      </w:tr>
      <w:tr w:rsidR="00DF198B" w14:paraId="1269B2DC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020DCA4D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616A058" w14:textId="7BED49CD" w:rsidR="00DF198B" w:rsidRPr="00F4246D" w:rsidRDefault="005A0713" w:rsidP="00EB7C2B">
            <w:pPr>
              <w:pStyle w:val="Heading1"/>
              <w:rPr>
                <w:rFonts w:ascii="Dubai" w:hAnsi="Dubai" w:cs="B Titr"/>
              </w:rPr>
            </w:pPr>
            <w:r>
              <w:rPr>
                <w:rtl/>
              </w:rPr>
              <w:t>دوربین کنترل از راه دور با موبایل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D124EE7" w14:textId="77777777" w:rsidR="00DF198B" w:rsidRDefault="00DF198B"/>
        </w:tc>
      </w:tr>
      <w:tr w:rsidR="00DF198B" w14:paraId="3836125A" w14:textId="77777777" w:rsidTr="00EB7C2B">
        <w:trPr>
          <w:trHeight w:val="1837"/>
        </w:trPr>
        <w:tc>
          <w:tcPr>
            <w:tcW w:w="1170" w:type="dxa"/>
          </w:tcPr>
          <w:p w14:paraId="7BFF6B93" w14:textId="77777777" w:rsidR="00DF198B" w:rsidRDefault="00DF198B"/>
        </w:tc>
        <w:tc>
          <w:tcPr>
            <w:tcW w:w="8460" w:type="dxa"/>
            <w:gridSpan w:val="7"/>
          </w:tcPr>
          <w:p w14:paraId="10CED573" w14:textId="77777777" w:rsidR="00DF198B" w:rsidRDefault="00DF198B"/>
        </w:tc>
        <w:tc>
          <w:tcPr>
            <w:tcW w:w="1160" w:type="dxa"/>
          </w:tcPr>
          <w:p w14:paraId="69DF57BE" w14:textId="77777777" w:rsidR="00DF198B" w:rsidRDefault="00DF198B"/>
        </w:tc>
      </w:tr>
      <w:tr w:rsidR="00DF198B" w14:paraId="35291FD3" w14:textId="77777777" w:rsidTr="00EB7C2B">
        <w:trPr>
          <w:trHeight w:val="929"/>
        </w:trPr>
        <w:tc>
          <w:tcPr>
            <w:tcW w:w="2397" w:type="dxa"/>
            <w:gridSpan w:val="4"/>
          </w:tcPr>
          <w:p w14:paraId="0D6AE9F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99EE92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0631BAA" w14:textId="77777777" w:rsidR="00DF198B" w:rsidRDefault="00DF198B"/>
        </w:tc>
      </w:tr>
      <w:tr w:rsidR="00DF198B" w14:paraId="1635FBF5" w14:textId="77777777" w:rsidTr="00EB7C2B">
        <w:trPr>
          <w:trHeight w:val="1460"/>
        </w:trPr>
        <w:tc>
          <w:tcPr>
            <w:tcW w:w="2397" w:type="dxa"/>
            <w:gridSpan w:val="4"/>
          </w:tcPr>
          <w:p w14:paraId="05B6BE0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EA55E0C" w14:textId="0B3C0683" w:rsidR="00DF198B" w:rsidRPr="00F4246D" w:rsidRDefault="005A0713" w:rsidP="00EB7C2B">
            <w:pPr>
              <w:pStyle w:val="Heading2"/>
              <w:rPr>
                <w:rFonts w:ascii="Dubai" w:hAnsi="Dubai" w:cs="Dubai"/>
              </w:rPr>
            </w:pPr>
            <w:r>
              <w:rPr>
                <w:rFonts w:ascii="Dubai" w:hAnsi="Dubai" w:cs="Dubai" w:hint="cs"/>
                <w:rtl/>
              </w:rPr>
              <w:t>سینا حسنی</w:t>
            </w:r>
          </w:p>
        </w:tc>
        <w:tc>
          <w:tcPr>
            <w:tcW w:w="2398" w:type="dxa"/>
            <w:gridSpan w:val="4"/>
          </w:tcPr>
          <w:p w14:paraId="3915D916" w14:textId="77777777" w:rsidR="00DF198B" w:rsidRDefault="00DF198B"/>
        </w:tc>
      </w:tr>
      <w:tr w:rsidR="00DF198B" w14:paraId="013321B0" w14:textId="77777777" w:rsidTr="00EB7C2B">
        <w:trPr>
          <w:trHeight w:val="7176"/>
        </w:trPr>
        <w:tc>
          <w:tcPr>
            <w:tcW w:w="2397" w:type="dxa"/>
            <w:gridSpan w:val="4"/>
          </w:tcPr>
          <w:p w14:paraId="300FAD1D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5C393CCD" w14:textId="77777777" w:rsidR="00874FE7" w:rsidRPr="00F4246D" w:rsidRDefault="00000000" w:rsidP="00874FE7">
            <w:pPr>
              <w:pStyle w:val="Heading3"/>
              <w:rPr>
                <w:rFonts w:ascii="Dubai" w:hAnsi="Dubai" w:cs="Dubai"/>
              </w:rPr>
            </w:pPr>
            <w:sdt>
              <w:sdtPr>
                <w:rPr>
                  <w:rFonts w:ascii="Dubai" w:hAnsi="Dubai" w:cs="Dubai"/>
                </w:rPr>
                <w:id w:val="-1516760087"/>
                <w:placeholder>
                  <w:docPart w:val="8F6329F7BD084314B3E9A9E8643205F8"/>
                </w:placeholder>
                <w:temporary/>
                <w:showingPlcHdr/>
                <w15:appearance w15:val="hidden"/>
              </w:sdtPr>
              <w:sdtContent>
                <w:r w:rsidR="00874FE7" w:rsidRPr="00F4246D">
                  <w:rPr>
                    <w:rFonts w:ascii="Dubai" w:hAnsi="Dubai" w:cs="Dubai"/>
                  </w:rPr>
                  <w:t>—</w:t>
                </w:r>
              </w:sdtContent>
            </w:sdt>
          </w:p>
          <w:p w14:paraId="1ADE6821" w14:textId="1B589B1F" w:rsidR="00DF198B" w:rsidRPr="00F4246D" w:rsidRDefault="00F4246D" w:rsidP="00874FE7">
            <w:pPr>
              <w:pStyle w:val="Heading3"/>
              <w:rPr>
                <w:rFonts w:ascii="Dubai" w:hAnsi="Dubai" w:cs="Dubai"/>
              </w:rPr>
            </w:pPr>
            <w:r w:rsidRPr="00F4246D">
              <w:rPr>
                <w:rFonts w:ascii="Dubai" w:hAnsi="Dubai" w:cs="Dubai"/>
                <w:rtl/>
              </w:rPr>
              <w:t>مبانی رباتیک</w:t>
            </w:r>
          </w:p>
          <w:p w14:paraId="614D83CA" w14:textId="77777777" w:rsidR="00DF198B" w:rsidRPr="00F4246D" w:rsidRDefault="00000000" w:rsidP="00874FE7">
            <w:pPr>
              <w:pStyle w:val="Heading3"/>
              <w:rPr>
                <w:rFonts w:ascii="Dubai" w:hAnsi="Dubai" w:cs="Dubai"/>
              </w:rPr>
            </w:pPr>
            <w:sdt>
              <w:sdtPr>
                <w:rPr>
                  <w:rFonts w:ascii="Dubai" w:hAnsi="Dubai" w:cs="Dubai"/>
                </w:rPr>
                <w:id w:val="1492440299"/>
                <w:placeholder>
                  <w:docPart w:val="3F2A1C8501FD4051B97D2AEA4E42A0E4"/>
                </w:placeholder>
                <w:temporary/>
                <w:showingPlcHdr/>
                <w15:appearance w15:val="hidden"/>
              </w:sdtPr>
              <w:sdtContent>
                <w:r w:rsidR="00874FE7" w:rsidRPr="00F4246D">
                  <w:rPr>
                    <w:rFonts w:ascii="Dubai" w:hAnsi="Dubai" w:cs="Dubai"/>
                  </w:rPr>
                  <w:t>—</w:t>
                </w:r>
              </w:sdtContent>
            </w:sdt>
          </w:p>
          <w:p w14:paraId="75C5D95C" w14:textId="5F84550E" w:rsidR="00DF198B" w:rsidRDefault="00F4246D" w:rsidP="00874FE7">
            <w:pPr>
              <w:pStyle w:val="Heading3"/>
              <w:rPr>
                <w:rFonts w:ascii="Dubai" w:hAnsi="Dubai" w:cs="Dubai"/>
              </w:rPr>
            </w:pPr>
            <w:r w:rsidRPr="00F4246D">
              <w:rPr>
                <w:rFonts w:ascii="Dubai" w:hAnsi="Dubai" w:cs="Dubai"/>
                <w:rtl/>
              </w:rPr>
              <w:t>استاد: محمد زارع</w:t>
            </w:r>
          </w:p>
          <w:p w14:paraId="06B109F6" w14:textId="77777777" w:rsidR="00853522" w:rsidRPr="00F4246D" w:rsidRDefault="00853522" w:rsidP="00853522">
            <w:pPr>
              <w:pStyle w:val="Heading3"/>
              <w:rPr>
                <w:rFonts w:ascii="Dubai" w:hAnsi="Dubai" w:cs="Dubai"/>
              </w:rPr>
            </w:pPr>
            <w:r w:rsidRPr="00F4246D">
              <w:rPr>
                <w:rFonts w:ascii="Dubai" w:hAnsi="Dubai" w:cs="Dubai"/>
                <w:rtl/>
              </w:rPr>
              <w:t>بهمن 1402</w:t>
            </w:r>
          </w:p>
          <w:p w14:paraId="7480A7C4" w14:textId="77777777" w:rsidR="00853522" w:rsidRPr="00853522" w:rsidRDefault="00853522" w:rsidP="00853522"/>
          <w:p w14:paraId="42309DBA" w14:textId="77777777" w:rsidR="00DF198B" w:rsidRPr="00F4246D" w:rsidRDefault="00DF198B" w:rsidP="00DF198B">
            <w:pPr>
              <w:rPr>
                <w:rFonts w:ascii="Dubai" w:hAnsi="Dubai" w:cs="Dubai"/>
              </w:rPr>
            </w:pPr>
          </w:p>
        </w:tc>
        <w:tc>
          <w:tcPr>
            <w:tcW w:w="2398" w:type="dxa"/>
            <w:gridSpan w:val="4"/>
          </w:tcPr>
          <w:p w14:paraId="5E1FB36C" w14:textId="77777777" w:rsidR="00DF198B" w:rsidRDefault="00DF198B" w:rsidP="00DF198B">
            <w:pPr>
              <w:jc w:val="center"/>
            </w:pPr>
          </w:p>
        </w:tc>
      </w:tr>
      <w:tr w:rsidR="00DF198B" w14:paraId="11BB0313" w14:textId="77777777" w:rsidTr="00EB7C2B">
        <w:tc>
          <w:tcPr>
            <w:tcW w:w="2340" w:type="dxa"/>
            <w:gridSpan w:val="3"/>
          </w:tcPr>
          <w:p w14:paraId="219FFC2F" w14:textId="77777777" w:rsidR="00DF198B" w:rsidRDefault="00DF198B"/>
        </w:tc>
        <w:tc>
          <w:tcPr>
            <w:tcW w:w="6120" w:type="dxa"/>
            <w:gridSpan w:val="3"/>
          </w:tcPr>
          <w:p w14:paraId="119A671A" w14:textId="77777777" w:rsidR="00DF198B" w:rsidRDefault="00DF198B"/>
        </w:tc>
        <w:tc>
          <w:tcPr>
            <w:tcW w:w="2330" w:type="dxa"/>
            <w:gridSpan w:val="3"/>
          </w:tcPr>
          <w:p w14:paraId="6B720F1F" w14:textId="77777777" w:rsidR="00DF198B" w:rsidRDefault="00DF198B"/>
        </w:tc>
      </w:tr>
    </w:tbl>
    <w:p w14:paraId="4E71B3DD" w14:textId="77777777" w:rsidR="00DF198B" w:rsidRDefault="00DF198B"/>
    <w:p w14:paraId="7B0DF575" w14:textId="77777777" w:rsidR="00DF198B" w:rsidRDefault="00DF198B" w:rsidP="002D2200">
      <w:pPr>
        <w:pStyle w:val="GraphicAnchor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1C46F5D1" w14:textId="77777777" w:rsidTr="00EB7C2B">
        <w:trPr>
          <w:trHeight w:val="1152"/>
        </w:trPr>
        <w:tc>
          <w:tcPr>
            <w:tcW w:w="2158" w:type="dxa"/>
          </w:tcPr>
          <w:p w14:paraId="618E70FA" w14:textId="77777777" w:rsidR="002D2200" w:rsidRDefault="005E598B">
            <w:r>
              <w:rPr>
                <w:noProof/>
                <w:lang w:val="en-AU" w:eastAsia="en-AU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0288" behindDoc="1" locked="1" layoutInCell="1" allowOverlap="1" wp14:anchorId="3840F9A3" wp14:editId="6647C2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39189</wp:posOffset>
                      </wp:positionV>
                      <wp:extent cx="6858023" cy="9144000"/>
                      <wp:effectExtent l="0" t="0" r="0" b="0"/>
                      <wp:wrapNone/>
                      <wp:docPr id="7" name="Group 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858023" cy="9144000"/>
                                <a:chOff x="0" y="0"/>
                                <a:chExt cx="6858023" cy="9144000"/>
                              </a:xfrm>
                            </wpg:grpSpPr>
                            <wps:wsp>
                              <wps:cNvPr id="2" name="Rectangle 2" descr="Decorative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6858000" cy="91074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25400" cap="flat">
                                  <a:noFill/>
                                  <a:prstDash val="solid"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" name="Picture 3" descr="Decorative">
                                  <a:extLst>
                                    <a:ext uri="{C183D7F6-B498-43B3-948B-1728B52AA6E4}">
                                      <adec:decorative xmlns:adec="http://schemas.microsoft.com/office/drawing/2017/decorative" val="1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email">
                                  <a:alphaModFix amt="20000"/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4AF2C161" id="Group 7" o:spid="_x0000_s1026" alt="&quot;&quot;" style="position:absolute;margin-left:0;margin-top:3.1pt;width:540pt;height:10in;z-index:-251656192;mso-width-relative:margin" coordsize="68580,9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">
                      <v:rect id="Rectangle 2" o:spid="_x0000_s1027" alt="Decorative" style="position:absolute;width:68580;height:91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" fillcolor="#476166 [3204]" stroked="f" strokeweight="2pt">
                        <v:stroke miterlimit="4"/>
                        <v:textbox inset="3pt,3pt,3pt,3pt"/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8" type="#_x0000_t75" alt="Decorative" style="position:absolute;width:68580;height:9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">
                        <v:imagedata r:id="rId12" o:title="Decorative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3091212E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4AB2ACF0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43A15B1D" w14:textId="77777777" w:rsidR="002D2200" w:rsidRDefault="002D2200"/>
        </w:tc>
        <w:tc>
          <w:tcPr>
            <w:tcW w:w="2158" w:type="dxa"/>
          </w:tcPr>
          <w:p w14:paraId="20313EE7" w14:textId="77777777" w:rsidR="002D2200" w:rsidRDefault="002D2200"/>
        </w:tc>
      </w:tr>
      <w:tr w:rsidR="002D2200" w14:paraId="51095AF7" w14:textId="77777777" w:rsidTr="00EB7C2B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69511ADB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7802BC8" w14:textId="19E6B723" w:rsidR="002D2200" w:rsidRPr="00F4246D" w:rsidRDefault="00F4246D" w:rsidP="00EB7C2B">
            <w:pPr>
              <w:pStyle w:val="Heading4"/>
              <w:rPr>
                <w:rFonts w:cs="B Titr"/>
              </w:rPr>
            </w:pPr>
            <w:r w:rsidRPr="00F4246D">
              <w:rPr>
                <w:rFonts w:cs="B Titr" w:hint="cs"/>
                <w:rtl/>
              </w:rPr>
              <w:t>چکیده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3B1C8AE6" w14:textId="77777777" w:rsidR="002D2200" w:rsidRDefault="002D2200"/>
        </w:tc>
      </w:tr>
      <w:tr w:rsidR="002D2200" w14:paraId="79DFBAB2" w14:textId="77777777" w:rsidTr="00EB7C2B">
        <w:trPr>
          <w:trHeight w:val="311"/>
        </w:trPr>
        <w:tc>
          <w:tcPr>
            <w:tcW w:w="2158" w:type="dxa"/>
          </w:tcPr>
          <w:p w14:paraId="6EF3A585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1421DFD2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294428B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</w:tcBorders>
          </w:tcPr>
          <w:p w14:paraId="3CC9C4BC" w14:textId="77777777" w:rsidR="002D2200" w:rsidRDefault="002D2200"/>
        </w:tc>
        <w:tc>
          <w:tcPr>
            <w:tcW w:w="2158" w:type="dxa"/>
          </w:tcPr>
          <w:p w14:paraId="238D2C0D" w14:textId="77777777" w:rsidR="002D2200" w:rsidRDefault="002D2200"/>
        </w:tc>
      </w:tr>
      <w:tr w:rsidR="00E74B29" w14:paraId="6F3C8045" w14:textId="77777777" w:rsidTr="00EB7C2B">
        <w:trPr>
          <w:trHeight w:val="576"/>
        </w:trPr>
        <w:tc>
          <w:tcPr>
            <w:tcW w:w="2158" w:type="dxa"/>
          </w:tcPr>
          <w:p w14:paraId="170A45EA" w14:textId="77777777" w:rsidR="00E74B29" w:rsidRDefault="00E74B29"/>
        </w:tc>
        <w:tc>
          <w:tcPr>
            <w:tcW w:w="1082" w:type="dxa"/>
            <w:gridSpan w:val="2"/>
            <w:shd w:val="clear" w:color="auto" w:fill="FFFFFF" w:themeFill="background1"/>
          </w:tcPr>
          <w:p w14:paraId="0028D03E" w14:textId="77777777" w:rsidR="00E74B29" w:rsidRDefault="00E74B29"/>
        </w:tc>
        <w:tc>
          <w:tcPr>
            <w:tcW w:w="4321" w:type="dxa"/>
            <w:gridSpan w:val="3"/>
            <w:shd w:val="clear" w:color="auto" w:fill="FFFFFF" w:themeFill="background1"/>
          </w:tcPr>
          <w:p w14:paraId="38C990C6" w14:textId="77777777" w:rsidR="00E74B29" w:rsidRDefault="00E74B29" w:rsidP="00E74B29"/>
        </w:tc>
        <w:tc>
          <w:tcPr>
            <w:tcW w:w="1080" w:type="dxa"/>
            <w:gridSpan w:val="2"/>
            <w:shd w:val="clear" w:color="auto" w:fill="FFFFFF" w:themeFill="background1"/>
          </w:tcPr>
          <w:p w14:paraId="27C3C2E4" w14:textId="77777777" w:rsidR="00E74B29" w:rsidRDefault="00E74B29"/>
        </w:tc>
        <w:tc>
          <w:tcPr>
            <w:tcW w:w="2158" w:type="dxa"/>
          </w:tcPr>
          <w:p w14:paraId="1C186738" w14:textId="77777777" w:rsidR="00E74B29" w:rsidRDefault="00E74B29"/>
        </w:tc>
      </w:tr>
      <w:tr w:rsidR="000E4641" w14:paraId="2DB5CAB7" w14:textId="77777777" w:rsidTr="00EB7C2B">
        <w:trPr>
          <w:trHeight w:val="4447"/>
        </w:trPr>
        <w:tc>
          <w:tcPr>
            <w:tcW w:w="2158" w:type="dxa"/>
            <w:vMerge w:val="restart"/>
          </w:tcPr>
          <w:p w14:paraId="7F11C85B" w14:textId="77777777" w:rsidR="000E4641" w:rsidRDefault="000E4641"/>
        </w:tc>
        <w:tc>
          <w:tcPr>
            <w:tcW w:w="542" w:type="dxa"/>
            <w:vMerge w:val="restart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68403D79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038332E3" w14:textId="77777777"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14:paraId="3FD1969E" w14:textId="55E73ED8" w:rsidR="000E4641" w:rsidRPr="00E74B29" w:rsidRDefault="00E0269F" w:rsidP="00E0269F">
            <w:pPr>
              <w:pStyle w:val="Text"/>
              <w:bidi/>
              <w:jc w:val="both"/>
            </w:pPr>
            <w:r>
              <w:rPr>
                <w:rtl/>
              </w:rPr>
              <w:t>این پروژه شامل طراحی و ساخت یک ربات، پیکربندی‌های پیشرفته لینوکس در رزبری پای، و ساخت یک برنامه اندرویدی برای کنترل ربات است. ابتدا ربات با استفاده از پلکسی‌گلاس، ورق‌های پلاستیکی، موتورهای</w:t>
            </w:r>
            <w:r>
              <w:t xml:space="preserve"> DC </w:t>
            </w:r>
            <w:r>
              <w:rPr>
                <w:rtl/>
              </w:rPr>
              <w:t>و قطعات الکترونیکی ساخته می‌شود و قادر به حرکت و استفاده از چراغ جلو خواهد بود. سپس رزبری پای را پیکربندی کرده و وابستگی‌های مورد نیاز نصب می‌شود. در نهایت، یک برنامه اندرویدی ساخته می‌شود که با استفاده از دوربین و اتصال وای‌فای، ربات را از راه دور کنترل می‌کند</w:t>
            </w:r>
            <w:r>
              <w:t>.</w:t>
            </w:r>
          </w:p>
        </w:tc>
        <w:tc>
          <w:tcPr>
            <w:tcW w:w="540" w:type="dxa"/>
            <w:shd w:val="clear" w:color="auto" w:fill="FFFFFF" w:themeFill="background1"/>
          </w:tcPr>
          <w:p w14:paraId="668BF846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22C07D35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</w:tcPr>
          <w:p w14:paraId="4D9023AF" w14:textId="77777777" w:rsidR="000E4641" w:rsidRDefault="000E4641"/>
        </w:tc>
      </w:tr>
      <w:tr w:rsidR="000E4641" w14:paraId="646EED37" w14:textId="77777777" w:rsidTr="00EB7C2B">
        <w:trPr>
          <w:trHeight w:val="1008"/>
        </w:trPr>
        <w:tc>
          <w:tcPr>
            <w:tcW w:w="2158" w:type="dxa"/>
            <w:vMerge/>
          </w:tcPr>
          <w:p w14:paraId="322E95AA" w14:textId="77777777" w:rsidR="000E4641" w:rsidRDefault="000E4641"/>
        </w:tc>
        <w:tc>
          <w:tcPr>
            <w:tcW w:w="542" w:type="dxa"/>
            <w:vMerge/>
            <w:tcBorders>
              <w:bottom w:val="single" w:sz="18" w:space="0" w:color="476166" w:themeColor="accent1"/>
            </w:tcBorders>
          </w:tcPr>
          <w:p w14:paraId="403063AA" w14:textId="77777777" w:rsidR="000E4641" w:rsidRDefault="000E4641"/>
        </w:tc>
        <w:tc>
          <w:tcPr>
            <w:tcW w:w="5401" w:type="dxa"/>
            <w:gridSpan w:val="5"/>
            <w:vMerge w:val="restart"/>
          </w:tcPr>
          <w:p w14:paraId="1B6C407C" w14:textId="08D0CB5B" w:rsidR="000E4641" w:rsidRPr="00E74B29" w:rsidRDefault="00E0269F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rFonts w:ascii="Georgia" w:hAnsi="Georgia"/>
                <w:noProof/>
                <w:sz w:val="28"/>
                <w:szCs w:val="28"/>
              </w:rPr>
              <w:drawing>
                <wp:inline distT="0" distB="0" distL="0" distR="0" wp14:anchorId="4D16086C" wp14:editId="032EDBCC">
                  <wp:extent cx="3429635" cy="25723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635" cy="257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</w:tcBorders>
          </w:tcPr>
          <w:p w14:paraId="22F292B7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</w:tcPr>
          <w:p w14:paraId="4EF33CC3" w14:textId="77777777" w:rsidR="000E4641" w:rsidRDefault="000E4641"/>
        </w:tc>
      </w:tr>
      <w:tr w:rsidR="000E4641" w14:paraId="2DB3C534" w14:textId="77777777" w:rsidTr="00EB7C2B">
        <w:trPr>
          <w:trHeight w:val="1728"/>
        </w:trPr>
        <w:tc>
          <w:tcPr>
            <w:tcW w:w="2158" w:type="dxa"/>
            <w:vMerge w:val="restart"/>
          </w:tcPr>
          <w:p w14:paraId="0E8F31CC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26761848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1B8E4C56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3D135257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294A97F1" w14:textId="77777777" w:rsidR="000E4641" w:rsidRDefault="000E4641"/>
        </w:tc>
      </w:tr>
      <w:tr w:rsidR="000E4641" w14:paraId="1D03B8D4" w14:textId="77777777" w:rsidTr="00EB7C2B">
        <w:trPr>
          <w:trHeight w:val="1728"/>
        </w:trPr>
        <w:tc>
          <w:tcPr>
            <w:tcW w:w="2158" w:type="dxa"/>
            <w:vMerge/>
          </w:tcPr>
          <w:p w14:paraId="64A12EC2" w14:textId="77777777" w:rsidR="000E4641" w:rsidRDefault="000E4641"/>
        </w:tc>
        <w:tc>
          <w:tcPr>
            <w:tcW w:w="542" w:type="dxa"/>
          </w:tcPr>
          <w:p w14:paraId="168BC4A3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0B0353DF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19B53D66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59012C0C" w14:textId="77777777" w:rsidR="000E4641" w:rsidRDefault="000E4641"/>
        </w:tc>
      </w:tr>
    </w:tbl>
    <w:p w14:paraId="32D66925" w14:textId="77777777" w:rsidR="002D2200" w:rsidRDefault="002D2200"/>
    <w:p w14:paraId="668C78E5" w14:textId="77777777" w:rsidR="00E74B29" w:rsidRDefault="00E74B29" w:rsidP="0048120C">
      <w:pPr>
        <w:pStyle w:val="GraphicAnchor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79"/>
        <w:gridCol w:w="1079"/>
        <w:gridCol w:w="2158"/>
        <w:gridCol w:w="2158"/>
        <w:gridCol w:w="2158"/>
        <w:gridCol w:w="1079"/>
        <w:gridCol w:w="1079"/>
      </w:tblGrid>
      <w:tr w:rsidR="0048120C" w14:paraId="0C83C551" w14:textId="77777777" w:rsidTr="00EB7C2B">
        <w:trPr>
          <w:trHeight w:val="2537"/>
        </w:trPr>
        <w:tc>
          <w:tcPr>
            <w:tcW w:w="2158" w:type="dxa"/>
            <w:gridSpan w:val="2"/>
          </w:tcPr>
          <w:p w14:paraId="3606DBD5" w14:textId="77777777" w:rsidR="0048120C" w:rsidRDefault="00EB7C2B">
            <w:r w:rsidRPr="004909D9">
              <w:rPr>
                <w:noProof/>
                <w:lang w:val="en-AU" w:eastAsia="en-AU"/>
              </w:rPr>
              <w:drawing>
                <wp:anchor distT="0" distB="0" distL="114300" distR="114300" simplePos="0" relativeHeight="251664384" behindDoc="1" locked="1" layoutInCell="1" allowOverlap="1" wp14:anchorId="08F56A7A" wp14:editId="221D47D1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0</wp:posOffset>
                  </wp:positionV>
                  <wp:extent cx="6858000" cy="1947672"/>
                  <wp:effectExtent l="0" t="0" r="0" b="0"/>
                  <wp:wrapNone/>
                  <wp:docPr id="5" name="Picture 5" descr="Decorativ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-03.png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4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402C50C6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7F237FF6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0FF0FDE0" w14:textId="77777777" w:rsidR="0048120C" w:rsidRDefault="0048120C"/>
        </w:tc>
        <w:tc>
          <w:tcPr>
            <w:tcW w:w="2158" w:type="dxa"/>
            <w:gridSpan w:val="2"/>
          </w:tcPr>
          <w:p w14:paraId="2B483771" w14:textId="77777777" w:rsidR="0048120C" w:rsidRDefault="0048120C"/>
        </w:tc>
      </w:tr>
      <w:tr w:rsidR="0048120C" w14:paraId="2827F3DA" w14:textId="77777777" w:rsidTr="00EB7C2B">
        <w:trPr>
          <w:trHeight w:val="800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3635710B" w14:textId="77777777" w:rsidR="0048120C" w:rsidRDefault="0048120C"/>
        </w:tc>
        <w:tc>
          <w:tcPr>
            <w:tcW w:w="64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B3E8AD0" w14:textId="77777777" w:rsidR="0048120C" w:rsidRDefault="00000000" w:rsidP="00EB7C2B">
            <w:pPr>
              <w:pStyle w:val="Heading4"/>
            </w:pPr>
            <w:sdt>
              <w:sdtPr>
                <w:id w:val="19988942"/>
                <w:placeholder>
                  <w:docPart w:val="E687165C8C0C4DD9B74382B9038C4FA7"/>
                </w:placeholder>
                <w:temporary/>
                <w:showingPlcHdr/>
                <w15:appearance w15:val="hidden"/>
              </w:sdtPr>
              <w:sdtContent>
                <w:r w:rsidR="00837914" w:rsidRPr="0048120C">
                  <w:t>THE PROCESS</w:t>
                </w:r>
              </w:sdtContent>
            </w:sdt>
          </w:p>
        </w:tc>
        <w:tc>
          <w:tcPr>
            <w:tcW w:w="2158" w:type="dxa"/>
            <w:gridSpan w:val="2"/>
            <w:tcBorders>
              <w:left w:val="single" w:sz="18" w:space="0" w:color="476166" w:themeColor="accent1"/>
            </w:tcBorders>
          </w:tcPr>
          <w:p w14:paraId="696022E7" w14:textId="77777777" w:rsidR="0048120C" w:rsidRDefault="0048120C"/>
        </w:tc>
      </w:tr>
      <w:tr w:rsidR="0048120C" w14:paraId="45CFAA8B" w14:textId="77777777" w:rsidTr="00EB7C2B">
        <w:tc>
          <w:tcPr>
            <w:tcW w:w="2158" w:type="dxa"/>
            <w:gridSpan w:val="2"/>
          </w:tcPr>
          <w:p w14:paraId="1FC2B64F" w14:textId="77777777" w:rsidR="0048120C" w:rsidRDefault="0048120C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0BD8AC73" w14:textId="77777777" w:rsidR="0048120C" w:rsidRDefault="0048120C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125C70A7" w14:textId="77777777" w:rsidR="0048120C" w:rsidRDefault="0048120C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F5A64F8" w14:textId="77777777" w:rsidR="0048120C" w:rsidRDefault="0048120C"/>
        </w:tc>
        <w:tc>
          <w:tcPr>
            <w:tcW w:w="2158" w:type="dxa"/>
            <w:gridSpan w:val="2"/>
          </w:tcPr>
          <w:p w14:paraId="49E08809" w14:textId="77777777" w:rsidR="0048120C" w:rsidRDefault="0048120C"/>
        </w:tc>
      </w:tr>
      <w:tr w:rsidR="0006696D" w14:paraId="501465CE" w14:textId="77777777" w:rsidTr="00492F3F">
        <w:trPr>
          <w:trHeight w:val="4546"/>
        </w:trPr>
        <w:tc>
          <w:tcPr>
            <w:tcW w:w="1079" w:type="dxa"/>
          </w:tcPr>
          <w:p w14:paraId="6C856197" w14:textId="77777777" w:rsidR="0006696D" w:rsidRDefault="0006696D" w:rsidP="00492F3F"/>
        </w:tc>
        <w:tc>
          <w:tcPr>
            <w:tcW w:w="8632" w:type="dxa"/>
            <w:gridSpan w:val="5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3FDBCA4" w14:textId="77777777" w:rsidR="0006696D" w:rsidRPr="00853522" w:rsidRDefault="0006696D" w:rsidP="00492F3F">
            <w:pPr>
              <w:pStyle w:val="Heading5"/>
              <w:bidi/>
              <w:rPr>
                <w:rFonts w:cs="B Titr"/>
                <w:rtl/>
                <w:lang w:bidi="fa-IR"/>
              </w:rPr>
            </w:pPr>
            <w:r w:rsidRPr="00853522">
              <w:rPr>
                <w:rFonts w:cs="B Titr" w:hint="cs"/>
                <w:rtl/>
                <w:lang w:bidi="fa-IR"/>
              </w:rPr>
              <w:t>مقدمه</w:t>
            </w:r>
          </w:p>
          <w:p w14:paraId="483AB0E0" w14:textId="77777777" w:rsidR="0006696D" w:rsidRDefault="0006696D" w:rsidP="00492F3F"/>
          <w:p w14:paraId="0EA05E4A" w14:textId="45489798" w:rsidR="0006696D" w:rsidRPr="00C01D54" w:rsidRDefault="0006696D" w:rsidP="00492F3F">
            <w:pPr>
              <w:pStyle w:val="Text"/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این پروژه یک </w:t>
            </w:r>
            <w:r w:rsidR="00AE3F24">
              <w:rPr>
                <w:rFonts w:ascii="Dubai" w:hAnsi="Dubai" w:cs="Dubai" w:hint="cs"/>
                <w:sz w:val="24"/>
                <w:szCs w:val="24"/>
                <w:rtl/>
              </w:rPr>
              <w:t>دوربین کنترل از راه دور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 است که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 xml:space="preserve"> با استفاده از 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 xml:space="preserve">مینی کامپیوتر 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 xml:space="preserve">رزبری‌پای 3 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>برای اتصال به شبکه و پردازش تصاویر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 xml:space="preserve"> استفاده شده است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 xml:space="preserve"> و از میکروکنترلر آردوینو برای کنترل موتور و سنسورها استفاده شده.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 xml:space="preserve"> بدنه ربات از ورق پلاکسی‌گلاس و ورق پلاستیک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 می‌باشد. 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 xml:space="preserve">از تایر و موتور </w:t>
            </w:r>
            <w:r w:rsidR="00FF5688">
              <w:rPr>
                <w:rFonts w:ascii="Dubai" w:hAnsi="Dubai" w:cs="Dubai"/>
                <w:sz w:val="24"/>
                <w:szCs w:val="24"/>
              </w:rPr>
              <w:t xml:space="preserve">DC </w:t>
            </w:r>
            <w:r w:rsidR="00435D27">
              <w:rPr>
                <w:rFonts w:ascii="Dubai" w:hAnsi="Dubai" w:cs="Dubai" w:hint="cs"/>
                <w:sz w:val="24"/>
                <w:szCs w:val="24"/>
                <w:rtl/>
              </w:rPr>
              <w:t xml:space="preserve"> 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برای حرکت به اطراف استفاده شده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. 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>از دوربین رزبری‌پای برای ثبت تصاویر و ویدیو استفاده می‌شود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. </w:t>
            </w:r>
            <w:r w:rsidR="00FF5688">
              <w:rPr>
                <w:rFonts w:ascii="Dubai" w:hAnsi="Dubai" w:cs="Dubai" w:hint="cs"/>
                <w:sz w:val="24"/>
                <w:szCs w:val="24"/>
                <w:rtl/>
              </w:rPr>
              <w:t>از انواع قطعات مختاف الکترونیکی مثل ترانزیستور و مقاومت برای کنترل بخش‌های ربات استفاده شده است.</w:t>
            </w:r>
            <w:r w:rsidR="00435D27">
              <w:rPr>
                <w:rFonts w:ascii="Dubai" w:hAnsi="Dubai" w:cs="Dubai" w:hint="cs"/>
                <w:sz w:val="24"/>
                <w:szCs w:val="24"/>
                <w:rtl/>
              </w:rPr>
              <w:t xml:space="preserve"> و در نهایت با استفاده از اپلیکیشن بر روی تلفن همراه میتوان تصاویر را دریافت کرد و آن را کنترل کرد.</w:t>
            </w:r>
          </w:p>
          <w:p w14:paraId="394DF95A" w14:textId="77777777" w:rsidR="0006696D" w:rsidRPr="00C01D54" w:rsidRDefault="0006696D" w:rsidP="00492F3F">
            <w:pPr>
              <w:pStyle w:val="Text"/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</w:p>
          <w:p w14:paraId="7F63BB92" w14:textId="5934EFC8" w:rsidR="0006696D" w:rsidRPr="00C01D54" w:rsidRDefault="0006696D" w:rsidP="00492F3F">
            <w:pPr>
              <w:pStyle w:val="Text"/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این پروژه می‌تواند برای کاربردهای مختلفی مانند 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>نظارت خانگی،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 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>سرگرمی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 و تحقیقات علمی استفاده شود. به عنوان مثال، می‌توان از آن برای 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>استفاده در مسیر های کوچک و باریک استفاده کرد</w:t>
            </w:r>
            <w:r w:rsidRPr="00C01D54">
              <w:rPr>
                <w:rFonts w:ascii="Dubai" w:hAnsi="Dubai" w:cs="Dubai"/>
                <w:sz w:val="24"/>
                <w:szCs w:val="24"/>
                <w:rtl/>
              </w:rPr>
              <w:t xml:space="preserve">. </w:t>
            </w:r>
            <w:r w:rsidR="00F3596D">
              <w:rPr>
                <w:rFonts w:ascii="Dubai" w:hAnsi="Dubai" w:cs="Dubai" w:hint="cs"/>
                <w:sz w:val="24"/>
                <w:szCs w:val="24"/>
                <w:rtl/>
              </w:rPr>
              <w:t xml:space="preserve">همچنین میتوان </w:t>
            </w:r>
            <w:r w:rsidR="00435D27">
              <w:rPr>
                <w:rFonts w:ascii="Dubai" w:hAnsi="Dubai" w:cs="Dubai" w:hint="cs"/>
                <w:sz w:val="24"/>
                <w:szCs w:val="24"/>
                <w:rtl/>
              </w:rPr>
              <w:t>به عنوان اسباب‌بازی که با تلفن همراه کنترل می‌شود نیز استفاده کرد.</w:t>
            </w:r>
          </w:p>
        </w:tc>
        <w:tc>
          <w:tcPr>
            <w:tcW w:w="1079" w:type="dxa"/>
          </w:tcPr>
          <w:p w14:paraId="301FD3FD" w14:textId="77777777" w:rsidR="0006696D" w:rsidRDefault="0006696D" w:rsidP="00492F3F"/>
        </w:tc>
      </w:tr>
    </w:tbl>
    <w:p w14:paraId="399261F5" w14:textId="77777777" w:rsidR="0006696D" w:rsidRDefault="0006696D" w:rsidP="0006696D">
      <w:pPr>
        <w:rPr>
          <w:rtl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79"/>
        <w:gridCol w:w="8632"/>
        <w:gridCol w:w="1079"/>
      </w:tblGrid>
      <w:tr w:rsidR="0006696D" w14:paraId="2F3F005A" w14:textId="77777777" w:rsidTr="00492F3F">
        <w:trPr>
          <w:trHeight w:val="4546"/>
        </w:trPr>
        <w:tc>
          <w:tcPr>
            <w:tcW w:w="1079" w:type="dxa"/>
          </w:tcPr>
          <w:p w14:paraId="42E75AEA" w14:textId="77777777" w:rsidR="0006696D" w:rsidRDefault="0006696D" w:rsidP="00492F3F"/>
        </w:tc>
        <w:tc>
          <w:tcPr>
            <w:tcW w:w="8632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09788EB" w14:textId="11F2B5C0" w:rsidR="0006696D" w:rsidRPr="00853522" w:rsidRDefault="0006696D" w:rsidP="00492F3F">
            <w:pPr>
              <w:pStyle w:val="Heading5"/>
              <w:bidi/>
              <w:rPr>
                <w:rFonts w:cs="B Titr"/>
                <w:rtl/>
                <w:lang w:bidi="fa-IR"/>
              </w:rPr>
            </w:pPr>
            <w:r>
              <w:rPr>
                <w:rFonts w:cs="B Titr" w:hint="cs"/>
                <w:rtl/>
                <w:lang w:bidi="fa-IR"/>
              </w:rPr>
              <w:t>روش کار</w:t>
            </w:r>
          </w:p>
          <w:p w14:paraId="106C64E8" w14:textId="77777777" w:rsidR="0006696D" w:rsidRDefault="0006696D" w:rsidP="00492F3F"/>
          <w:p w14:paraId="0CC1DB54" w14:textId="77777777" w:rsidR="0006696D" w:rsidRPr="00C430C1" w:rsidRDefault="0006696D" w:rsidP="0006696D">
            <w:pPr>
              <w:pStyle w:val="Text"/>
              <w:numPr>
                <w:ilvl w:val="0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C430C1">
              <w:rPr>
                <w:rFonts w:ascii="Dubai" w:hAnsi="Dubai" w:cs="Dubai"/>
                <w:b/>
                <w:bCs/>
                <w:sz w:val="24"/>
                <w:szCs w:val="24"/>
                <w:rtl/>
              </w:rPr>
              <w:t>مواد و قطعات مورد نیاز</w:t>
            </w:r>
            <w:r w:rsidRPr="00C430C1">
              <w:rPr>
                <w:rFonts w:ascii="Dubai" w:hAnsi="Dubai" w:cs="Dubai"/>
                <w:sz w:val="24"/>
                <w:szCs w:val="24"/>
              </w:rPr>
              <w:t>:</w:t>
            </w:r>
          </w:p>
          <w:p w14:paraId="0407DA6B" w14:textId="6ABE4FF6" w:rsidR="0006696D" w:rsidRPr="00C430C1" w:rsidRDefault="0006696D" w:rsidP="0006696D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C430C1">
              <w:rPr>
                <w:rFonts w:ascii="Dubai" w:hAnsi="Dubai" w:cs="Dubai"/>
                <w:sz w:val="24"/>
                <w:szCs w:val="24"/>
                <w:rtl/>
              </w:rPr>
              <w:t xml:space="preserve">میکروکنترلر </w:t>
            </w:r>
            <w:r w:rsidRPr="00435D27">
              <w:rPr>
                <w:rFonts w:ascii="Dubai" w:hAnsi="Dubai" w:cs="Dubai"/>
                <w:sz w:val="24"/>
                <w:szCs w:val="24"/>
              </w:rPr>
              <w:t xml:space="preserve">Arduino </w:t>
            </w:r>
            <w:r w:rsidR="00435D27" w:rsidRPr="00435D27">
              <w:rPr>
                <w:rFonts w:ascii="Dubai" w:hAnsi="Dubai" w:cs="Dubai"/>
                <w:sz w:val="24"/>
                <w:szCs w:val="24"/>
              </w:rPr>
              <w:t>pro mini 328p</w:t>
            </w:r>
          </w:p>
          <w:p w14:paraId="3C52F77D" w14:textId="775DCFDE" w:rsidR="0006696D" w:rsidRPr="00C430C1" w:rsidRDefault="00435D27" w:rsidP="0006696D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مینی کامپیوتر </w:t>
            </w:r>
            <w:proofErr w:type="spellStart"/>
            <w:r w:rsidRPr="00435D27">
              <w:rPr>
                <w:rFonts w:ascii="Dubai" w:hAnsi="Dubai" w:cs="Dubai"/>
                <w:sz w:val="24"/>
                <w:szCs w:val="24"/>
                <w:lang w:bidi="fa-IR"/>
              </w:rPr>
              <w:t>Rasbpberry</w:t>
            </w:r>
            <w:proofErr w:type="spellEnd"/>
            <w:r w:rsidRPr="00435D27">
              <w:rPr>
                <w:rFonts w:ascii="Dubai" w:hAnsi="Dubai" w:cs="Dubai"/>
                <w:sz w:val="24"/>
                <w:szCs w:val="24"/>
                <w:lang w:bidi="fa-IR"/>
              </w:rPr>
              <w:t xml:space="preserve"> Pi 3</w:t>
            </w:r>
          </w:p>
          <w:p w14:paraId="55ED4E3A" w14:textId="5F0D472A" w:rsidR="0006696D" w:rsidRDefault="00435D27" w:rsidP="0006696D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</w:rPr>
              <w:t>ق</w:t>
            </w: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اب برای </w:t>
            </w:r>
            <w:proofErr w:type="spellStart"/>
            <w:r>
              <w:rPr>
                <w:rFonts w:ascii="Dubai" w:hAnsi="Dubai" w:cs="Dubai"/>
                <w:sz w:val="24"/>
                <w:szCs w:val="24"/>
                <w:lang w:bidi="fa-IR"/>
              </w:rPr>
              <w:t>Rasbpberry</w:t>
            </w:r>
            <w:proofErr w:type="spellEnd"/>
            <w:r>
              <w:rPr>
                <w:rFonts w:ascii="Dubai" w:hAnsi="Dubai" w:cs="Dubai"/>
                <w:sz w:val="24"/>
                <w:szCs w:val="24"/>
                <w:lang w:bidi="fa-IR"/>
              </w:rPr>
              <w:t xml:space="preserve"> Pi</w:t>
            </w:r>
          </w:p>
          <w:p w14:paraId="1B6FEF20" w14:textId="3F1EE3FB" w:rsidR="00435D27" w:rsidRDefault="00435D27" w:rsidP="00435D27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دوربین </w:t>
            </w:r>
            <w:proofErr w:type="spellStart"/>
            <w:r>
              <w:rPr>
                <w:rFonts w:ascii="Dubai" w:hAnsi="Dubai" w:cs="Dubai"/>
                <w:sz w:val="24"/>
                <w:szCs w:val="24"/>
                <w:lang w:bidi="fa-IR"/>
              </w:rPr>
              <w:t>Rasbpberry</w:t>
            </w:r>
            <w:proofErr w:type="spellEnd"/>
            <w:r>
              <w:rPr>
                <w:rFonts w:ascii="Dubai" w:hAnsi="Dubai" w:cs="Dubai"/>
                <w:sz w:val="24"/>
                <w:szCs w:val="24"/>
                <w:lang w:bidi="fa-IR"/>
              </w:rPr>
              <w:t xml:space="preserve"> Pi</w:t>
            </w:r>
          </w:p>
          <w:p w14:paraId="1F1CF5E4" w14:textId="536A52E4" w:rsidR="00435D27" w:rsidRDefault="00435D27" w:rsidP="00435D27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ورق پلکسی‌گلاس</w:t>
            </w:r>
          </w:p>
          <w:p w14:paraId="30FAC78D" w14:textId="142D8B89" w:rsidR="00435D27" w:rsidRDefault="00435D27" w:rsidP="00435D27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ورق پلاستیکی</w:t>
            </w:r>
          </w:p>
          <w:p w14:paraId="324ECE07" w14:textId="582EE3BE" w:rsidR="00435D27" w:rsidRDefault="00435D27" w:rsidP="00435D27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/>
                <w:sz w:val="24"/>
                <w:szCs w:val="24"/>
                <w:lang w:bidi="fa-IR"/>
              </w:rPr>
              <w:t xml:space="preserve">LED </w:t>
            </w: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برای چراغ</w:t>
            </w:r>
          </w:p>
          <w:p w14:paraId="19E3E537" w14:textId="1C88ABFE" w:rsidR="00435D27" w:rsidRDefault="00435D27" w:rsidP="00435D27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برد </w:t>
            </w:r>
            <w:r>
              <w:rPr>
                <w:rFonts w:ascii="Dubai" w:hAnsi="Dubai" w:cs="Dubai"/>
                <w:sz w:val="24"/>
                <w:szCs w:val="24"/>
                <w:lang w:bidi="fa-IR"/>
              </w:rPr>
              <w:t>PCB</w:t>
            </w:r>
          </w:p>
          <w:p w14:paraId="423AEA04" w14:textId="2EF08E75" w:rsidR="00435D27" w:rsidRDefault="000E2F36" w:rsidP="00435D27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سنسور موانع مادون قرمز</w:t>
            </w:r>
          </w:p>
          <w:p w14:paraId="5D95EB01" w14:textId="4982827E" w:rsidR="000E2F36" w:rsidRDefault="000E2F36" w:rsidP="000E2F36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رگولاتور </w:t>
            </w:r>
            <w:r>
              <w:rPr>
                <w:rFonts w:ascii="Dubai" w:hAnsi="Dubai" w:cs="Dubai"/>
                <w:sz w:val="24"/>
                <w:szCs w:val="24"/>
                <w:lang w:bidi="fa-IR"/>
              </w:rPr>
              <w:t>L7805CV</w:t>
            </w: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 پنچ ولت</w:t>
            </w:r>
          </w:p>
          <w:p w14:paraId="2ED4F025" w14:textId="1BC6A33E" w:rsidR="000E2F36" w:rsidRDefault="000E2F36" w:rsidP="000E2F36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مقاومت 200 اهم</w:t>
            </w:r>
          </w:p>
          <w:p w14:paraId="2E714E54" w14:textId="287C9771" w:rsidR="000E2F36" w:rsidRDefault="000E2F36" w:rsidP="000E2F36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باتری 5 ولت</w:t>
            </w:r>
          </w:p>
          <w:p w14:paraId="0799F564" w14:textId="22DD823E" w:rsidR="000E2F36" w:rsidRDefault="000E2F36" w:rsidP="000E2F36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سوییچ خاموش و روشن</w:t>
            </w:r>
          </w:p>
          <w:p w14:paraId="26DA5599" w14:textId="658C23AB" w:rsidR="00896F14" w:rsidRPr="000E2F36" w:rsidRDefault="00896F14" w:rsidP="00896F14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/>
                <w:sz w:val="24"/>
                <w:szCs w:val="24"/>
              </w:rPr>
              <w:t>Arduino IDE</w:t>
            </w:r>
          </w:p>
          <w:p w14:paraId="4F14D780" w14:textId="77777777" w:rsidR="0006696D" w:rsidRPr="00C430C1" w:rsidRDefault="0006696D" w:rsidP="0006696D">
            <w:pPr>
              <w:pStyle w:val="Text"/>
              <w:numPr>
                <w:ilvl w:val="0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C430C1">
              <w:rPr>
                <w:rFonts w:ascii="Dubai" w:hAnsi="Dubai" w:cs="Dubai"/>
                <w:b/>
                <w:bCs/>
                <w:sz w:val="24"/>
                <w:szCs w:val="24"/>
                <w:rtl/>
              </w:rPr>
              <w:t>مراحل اجرا</w:t>
            </w:r>
            <w:r w:rsidRPr="00C430C1">
              <w:rPr>
                <w:rFonts w:ascii="Dubai" w:hAnsi="Dubai" w:cs="Dubai"/>
                <w:sz w:val="24"/>
                <w:szCs w:val="24"/>
              </w:rPr>
              <w:t>:</w:t>
            </w:r>
          </w:p>
          <w:p w14:paraId="2BED401F" w14:textId="47C1A0FB" w:rsidR="00896F14" w:rsidRPr="00896F14" w:rsidRDefault="000E2F36" w:rsidP="0006696D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896F14">
              <w:rPr>
                <w:rFonts w:ascii="Dubai" w:hAnsi="Dubai" w:cs="Dubai"/>
                <w:sz w:val="24"/>
                <w:szCs w:val="24"/>
                <w:rtl/>
              </w:rPr>
              <w:t>ربات از پلکسی‌گلاس یا پلاستیک سخت ساخته می‌شود و صفحه پایه 18 در 13 سانتی‌متر خواهد بود. موتورهای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DC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با براکت‌های فلزی به صفحه پایه متصل می‌شوند و پل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H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 xml:space="preserve">در وسط صفحه نصب می‌شود. چرخ‌های عقب با فاصله‌دهنده‌های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lastRenderedPageBreak/>
              <w:t>فلزی شش‌ضلعی 2 سانتی‌متری متصل می‌شوند. یک سوراخ بزرگ نزدیک پل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H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برای اتصال قطعات الکترونیکی در قسمت بالای صفحه لازم است. قسمت بالایی ربات شامل دو صفحه به شکل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"L"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خواهد بود که به هم چسبانده شده و پوششی برای قطعات الکترونیکی و پایه‌ای برای کیس رزبری پای فراهم می‌کند. این قسمت با فاصله‌دهنده‌های فلزی شش‌ضلعی 6 سانتی‌متری به قسمت پایینی متصل می‌شود</w:t>
            </w:r>
            <w:r w:rsidR="00896F14" w:rsidRPr="00896F14">
              <w:rPr>
                <w:rFonts w:ascii="Dubai" w:hAnsi="Dubai" w:cs="Dubai"/>
                <w:sz w:val="24"/>
                <w:szCs w:val="24"/>
              </w:rPr>
              <w:t>.</w:t>
            </w:r>
          </w:p>
          <w:p w14:paraId="1CD05214" w14:textId="21BADEC1" w:rsidR="0006696D" w:rsidRDefault="00896F14" w:rsidP="00896F14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/>
                <w:sz w:val="22"/>
                <w:szCs w:val="22"/>
              </w:rPr>
              <w:t xml:space="preserve"> </w:t>
            </w:r>
            <w:r w:rsidR="0006696D" w:rsidRPr="00896F14">
              <w:rPr>
                <w:rFonts w:ascii="Dubai" w:hAnsi="Dubai" w:cs="Dubai"/>
                <w:sz w:val="24"/>
                <w:szCs w:val="24"/>
                <w:rtl/>
              </w:rPr>
              <w:t>سپس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، پل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H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در کف ربات نصب شده و دو سنسور مادون قرمز در جلو و عقب شاسی با استفاده از صفحه فلزی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"L"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شکل متصل می‌شوند. سپس، چراغ جلو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LED</w:t>
            </w:r>
            <w:r w:rsidRPr="00896F14">
              <w:rPr>
                <w:rFonts w:ascii="Dubai" w:hAnsi="Dubai" w:cs="Dubai" w:hint="cs"/>
                <w:sz w:val="24"/>
                <w:szCs w:val="24"/>
                <w:rtl/>
              </w:rPr>
              <w:t xml:space="preserve"> 5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ولت در وسط قسمت بالایی ربات نصب شده و کابل‌ها از طریق سوراخی به یک کانکتور دو سیم ماده لحیم می‌شوند. در نهایت، کیس رزبری پای با دوربین، کارت حافظه 4 گیگابایتی و کانکتور دوربین مونتاژ می‌شود و کارت حافظه با آخرین نسخه</w:t>
            </w:r>
            <w:r w:rsidRPr="00896F14">
              <w:rPr>
                <w:rFonts w:ascii="Dubai" w:hAnsi="Dubai" w:cs="Dubai"/>
                <w:sz w:val="24"/>
                <w:szCs w:val="24"/>
              </w:rPr>
              <w:t xml:space="preserve"> </w:t>
            </w:r>
            <w:proofErr w:type="spellStart"/>
            <w:r w:rsidRPr="00896F14">
              <w:rPr>
                <w:rFonts w:ascii="Dubai" w:hAnsi="Dubai" w:cs="Dubai"/>
                <w:sz w:val="24"/>
                <w:szCs w:val="24"/>
              </w:rPr>
              <w:t>Raspian</w:t>
            </w:r>
            <w:proofErr w:type="spellEnd"/>
            <w:r w:rsidRPr="00896F14">
              <w:rPr>
                <w:rFonts w:ascii="Dubai" w:hAnsi="Dubai" w:cs="Dubai"/>
                <w:sz w:val="24"/>
                <w:szCs w:val="24"/>
              </w:rPr>
              <w:t xml:space="preserve"> </w:t>
            </w:r>
            <w:r w:rsidRPr="00896F14">
              <w:rPr>
                <w:rFonts w:ascii="Dubai" w:hAnsi="Dubai" w:cs="Dubai"/>
                <w:sz w:val="24"/>
                <w:szCs w:val="24"/>
                <w:rtl/>
              </w:rPr>
              <w:t>نصب شده وارد می‌شود</w:t>
            </w:r>
            <w:r w:rsidRPr="00896F14">
              <w:rPr>
                <w:rFonts w:ascii="Dubai" w:hAnsi="Dubai" w:cs="Dubai"/>
                <w:sz w:val="24"/>
                <w:szCs w:val="24"/>
              </w:rPr>
              <w:t>.</w:t>
            </w:r>
          </w:p>
          <w:p w14:paraId="190048E3" w14:textId="67481EDC" w:rsidR="00797EA0" w:rsidRDefault="00797EA0" w:rsidP="00797EA0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در مرحله بعد،</w:t>
            </w:r>
            <w:r>
              <w:rPr>
                <w:rFonts w:ascii="Dubai" w:hAnsi="Dubai" w:cs="Dubai" w:hint="cs"/>
                <w:sz w:val="24"/>
                <w:szCs w:val="24"/>
                <w:rtl/>
              </w:rPr>
              <w:t xml:space="preserve"> </w:t>
            </w:r>
            <w:r w:rsidR="0009150D" w:rsidRPr="0009150D">
              <w:rPr>
                <w:rFonts w:ascii="Dubai" w:hAnsi="Dubai" w:cs="Dubai"/>
                <w:sz w:val="24"/>
                <w:szCs w:val="24"/>
                <w:rtl/>
              </w:rPr>
              <w:t>اپلیکیشن اندروید تصویر زنده از دوربین رزبری پای را نمایش می‌دهد و دستورات روشنایی و موتور را به سرور</w:t>
            </w:r>
            <w:r w:rsidR="0009150D" w:rsidRPr="0009150D">
              <w:rPr>
                <w:rFonts w:ascii="Dubai" w:hAnsi="Dubai" w:cs="Dubai"/>
                <w:sz w:val="24"/>
                <w:szCs w:val="24"/>
              </w:rPr>
              <w:t xml:space="preserve"> MQTT </w:t>
            </w:r>
            <w:r w:rsidR="0009150D" w:rsidRPr="0009150D">
              <w:rPr>
                <w:rFonts w:ascii="Dubai" w:hAnsi="Dubai" w:cs="Dubai"/>
                <w:sz w:val="24"/>
                <w:szCs w:val="24"/>
                <w:rtl/>
              </w:rPr>
              <w:t>ارسال می‌کند. سرور پایتون در رزبری پای این دستورات را به آردوینو ارسال کرده و آردوینو نیز فواصل سنسورها را به سرور پایتون برمی‌گرداند. داده‌ها از طریق</w:t>
            </w:r>
            <w:r w:rsidR="0009150D" w:rsidRPr="0009150D">
              <w:rPr>
                <w:rFonts w:ascii="Dubai" w:hAnsi="Dubai" w:cs="Dubai"/>
                <w:sz w:val="24"/>
                <w:szCs w:val="24"/>
              </w:rPr>
              <w:t xml:space="preserve"> MQTT </w:t>
            </w:r>
            <w:r w:rsidR="0009150D" w:rsidRPr="0009150D">
              <w:rPr>
                <w:rFonts w:ascii="Dubai" w:hAnsi="Dubai" w:cs="Dubai"/>
                <w:sz w:val="24"/>
                <w:szCs w:val="24"/>
                <w:rtl/>
              </w:rPr>
              <w:t xml:space="preserve">به اپلیکیشن اندروید منتقل شده و نمایش داده می‌شوند. برای شروع، </w:t>
            </w:r>
            <w:r w:rsidR="0009150D" w:rsidRPr="0009150D">
              <w:rPr>
                <w:rFonts w:ascii="Dubai" w:hAnsi="Dubai" w:cs="Dubai"/>
                <w:sz w:val="24"/>
                <w:szCs w:val="24"/>
              </w:rPr>
              <w:t xml:space="preserve">Raspbian </w:t>
            </w:r>
            <w:r w:rsidR="0009150D" w:rsidRPr="0009150D">
              <w:rPr>
                <w:rFonts w:ascii="Dubai" w:hAnsi="Dubai" w:cs="Dubai"/>
                <w:sz w:val="24"/>
                <w:szCs w:val="24"/>
                <w:rtl/>
              </w:rPr>
              <w:t>باید نصب و پیکربندی شود و دوربین به طور فیزیکی متصل و تنظیم گردد</w:t>
            </w:r>
            <w:r w:rsidR="0009150D" w:rsidRPr="0009150D">
              <w:rPr>
                <w:rFonts w:ascii="Dubai" w:hAnsi="Dubai" w:cs="Dubai"/>
                <w:sz w:val="24"/>
                <w:szCs w:val="24"/>
              </w:rPr>
              <w:t>.</w:t>
            </w:r>
          </w:p>
          <w:p w14:paraId="54D4C6AC" w14:textId="5BF3E641" w:rsidR="0009150D" w:rsidRPr="00797EA0" w:rsidRDefault="0009150D" w:rsidP="0009150D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در مرحله بعدی برنامه اندرویدی را برای ارتباط با ربات ساخته و پیکربندی میکنیم.</w:t>
            </w:r>
          </w:p>
          <w:p w14:paraId="7EE98607" w14:textId="7DA8AB79" w:rsidR="0006696D" w:rsidRPr="00C430C1" w:rsidRDefault="00CB0348" w:rsidP="0006696D">
            <w:pPr>
              <w:pStyle w:val="Text"/>
              <w:numPr>
                <w:ilvl w:val="1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آردوینو </w:t>
            </w:r>
            <w:r w:rsidRPr="00CB0348">
              <w:rPr>
                <w:rFonts w:ascii="Dubai" w:hAnsi="Dubai" w:cs="Dubai"/>
                <w:sz w:val="24"/>
                <w:szCs w:val="24"/>
                <w:rtl/>
              </w:rPr>
              <w:t>دستورات موتور و نور از طریق خط سریال دریافت می‌کند و موتورها را حرکت می‌دهد یا نور را روشن یا خاموش می‌کند</w:t>
            </w:r>
            <w:r>
              <w:rPr>
                <w:rFonts w:ascii="Dubai" w:hAnsi="Dubai" w:cs="Dubai" w:hint="cs"/>
                <w:sz w:val="24"/>
                <w:szCs w:val="24"/>
                <w:rtl/>
              </w:rPr>
              <w:t xml:space="preserve"> و </w:t>
            </w:r>
            <w:r w:rsidRPr="00CB0348">
              <w:rPr>
                <w:rFonts w:ascii="Dubai" w:hAnsi="Dubai" w:cs="Dubai"/>
                <w:sz w:val="24"/>
                <w:szCs w:val="24"/>
                <w:rtl/>
              </w:rPr>
              <w:t>سنسورهای مادون قرمز از جلو و عقب ربات را بررسی می‌کند و داده‌های مربوط به فواصل را از طریق خط سریال ارسال می‌کند</w:t>
            </w:r>
            <w:r w:rsidRPr="00CB0348">
              <w:rPr>
                <w:rFonts w:ascii="Dubai" w:hAnsi="Dubai" w:cs="Dubai"/>
                <w:sz w:val="24"/>
                <w:szCs w:val="24"/>
              </w:rPr>
              <w:t>.</w:t>
            </w:r>
          </w:p>
          <w:p w14:paraId="5FC7C6A8" w14:textId="77777777" w:rsidR="0006696D" w:rsidRDefault="0006696D" w:rsidP="0006696D">
            <w:pPr>
              <w:pStyle w:val="Text"/>
              <w:numPr>
                <w:ilvl w:val="0"/>
                <w:numId w:val="2"/>
              </w:numPr>
              <w:bidi/>
              <w:jc w:val="both"/>
              <w:rPr>
                <w:rFonts w:ascii="Dubai" w:hAnsi="Dubai" w:cs="Dubai"/>
                <w:sz w:val="24"/>
                <w:szCs w:val="24"/>
              </w:rPr>
            </w:pPr>
            <w:r w:rsidRPr="00C430C1">
              <w:rPr>
                <w:rFonts w:ascii="Dubai" w:hAnsi="Dubai" w:cs="Dubai"/>
                <w:b/>
                <w:bCs/>
                <w:sz w:val="24"/>
                <w:szCs w:val="24"/>
                <w:rtl/>
              </w:rPr>
              <w:t>کد آردوینو</w:t>
            </w:r>
            <w:r w:rsidRPr="00C430C1">
              <w:rPr>
                <w:rFonts w:ascii="Dubai" w:hAnsi="Dubai" w:cs="Dubai"/>
                <w:sz w:val="24"/>
                <w:szCs w:val="24"/>
              </w:rPr>
              <w:t>:</w:t>
            </w:r>
          </w:p>
          <w:p w14:paraId="34B3C3B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// source for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TextMotorCommandsInterpretter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: "https://github.com/danionescu0/arduino/tree/master/libraries/TextMotorCommandsInterpretter" </w:t>
            </w:r>
          </w:p>
          <w:p w14:paraId="6F679E2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#include &lt;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SoftwareSerial.h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&gt;  </w:t>
            </w:r>
          </w:p>
          <w:p w14:paraId="752B9FE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#include &lt;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TextMotorCommandsInterpretter.h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&gt; </w:t>
            </w:r>
          </w:p>
          <w:p w14:paraId="25A32BE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char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MOTOR_COMMAND = 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'M'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7FD7160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char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LIGHT_COMMAND = 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'L'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7975DD3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/** </w:t>
            </w:r>
          </w:p>
          <w:p w14:paraId="39B487C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* 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how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long the motor command will take effect in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ms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</w:t>
            </w:r>
          </w:p>
          <w:p w14:paraId="5DC9E6C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* 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an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incomming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motor command will last for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maxDurationForMottorCommand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</w:t>
            </w:r>
          </w:p>
          <w:p w14:paraId="25A792C6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* 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if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it's not going to be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resetted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by another motor command </w:t>
            </w:r>
          </w:p>
          <w:p w14:paraId="28B6830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*/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</w:p>
          <w:p w14:paraId="7CCDA03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long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maxDurationForMottorCommand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300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77888E2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// adjust this value to limit robot speed </w:t>
            </w:r>
          </w:p>
          <w:p w14:paraId="4CC1B00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maxPwmValue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230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3D8BCCBF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lastRenderedPageBreak/>
              <w:t xml:space="preserve">// How long between successive distance transmissions in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ms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</w:t>
            </w:r>
          </w:p>
          <w:p w14:paraId="373A960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long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transmitingInterval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500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5D9B425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int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maxObstacleDetection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1000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// analog read max detection value </w:t>
            </w:r>
          </w:p>
          <w:p w14:paraId="284C1636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int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minObstacleDetection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500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// analog read min detection value </w:t>
            </w:r>
          </w:p>
          <w:p w14:paraId="09FCE7F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FLASH_PIN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3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465BBA1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RIGHT_MOTOR_PWM_PIN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5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47FF93A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RIGHT_MOTOR_EN1_PIN = A4; </w:t>
            </w:r>
          </w:p>
          <w:p w14:paraId="32D0FC9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RIGHT_MOTOR_EN2_PIN = A5; </w:t>
            </w:r>
          </w:p>
          <w:p w14:paraId="1677BF5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LEFT_MOTOR_PWM_PIN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6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0AF36DA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LEFT_MOTOR_EN1_PIN = A3; </w:t>
            </w:r>
          </w:p>
          <w:p w14:paraId="37C36B3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LEFT_MOTOR_EN2_PIN = A2; </w:t>
            </w:r>
          </w:p>
          <w:p w14:paraId="5EF560B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FRONT_DISTANCE_SENSOR = A0; </w:t>
            </w:r>
          </w:p>
          <w:p w14:paraId="068B513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const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byte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BACK_DISTANCE_SENSOR = A1; </w:t>
            </w:r>
          </w:p>
          <w:p w14:paraId="29B7D94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SoftwareSerial</w:t>
            </w:r>
            <w:proofErr w:type="spellEnd"/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masterComm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11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10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// RX, TX </w:t>
            </w:r>
          </w:p>
          <w:p w14:paraId="0D16CC3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proofErr w:type="spellStart"/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TextMotorCommandsInterpretter</w:t>
            </w:r>
            <w:proofErr w:type="spellEnd"/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motorCommandsInterpretter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-50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50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-50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50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3EA50A8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String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currentCommand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5C91F83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long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lastCheckedTime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66EC5D0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long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lastTransmitTime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14B8AEFB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proofErr w:type="spellStart"/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boolean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inMotion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false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0C1D8ED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setup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 </w:t>
            </w:r>
          </w:p>
          <w:p w14:paraId="64FD24F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5E8022A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begin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9600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74BE0B0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masterComm.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begin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9600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39B8F0E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masterComm.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setTimeout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10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  </w:t>
            </w:r>
          </w:p>
          <w:p w14:paraId="06FE384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FLASH_PIN,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61C14F9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LEFT_MOTOR_PWM_PIN,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01700E3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LEFT_MOTOR_EN1_PIN,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1D89E4A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LEFT_MOTOR_EN2_PIN,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4E167D0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RIGHT_MOTOR_PWM_PIN,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4FC6D6D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RIGHT_MOTOR_EN1_PIN,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1A2C245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pinMode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RIGHT_MOTOR_EN2_PIN,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OUTPUT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2A7BB0B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lastCheckedTime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millis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66384243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lastTransmitTime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millis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1752EAFF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630DE64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loop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 </w:t>
            </w:r>
          </w:p>
          <w:p w14:paraId="2747B04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0443152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if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masterComm.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available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() &gt;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{    </w:t>
            </w:r>
          </w:p>
          <w:p w14:paraId="1C90105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currentCommand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masterComm.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readString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(); </w:t>
            </w:r>
          </w:p>
          <w:p w14:paraId="5DD01E9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processCommand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1432752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lastRenderedPageBreak/>
              <w:t xml:space="preserve">   } </w:t>
            </w:r>
          </w:p>
          <w:p w14:paraId="6EC51B0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if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inMotion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&amp;&amp;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millis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-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lastCheckedTime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&gt;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maxDurationForMottorCommand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{ </w:t>
            </w:r>
          </w:p>
          <w:p w14:paraId="1AAACEC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stopMotors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25CBB69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</w:p>
          <w:p w14:paraId="1328498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if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millis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-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lastTransmitTime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&gt;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transmitingInterval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{ </w:t>
            </w:r>
          </w:p>
          <w:p w14:paraId="0B985F0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lastTransmitTime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millis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6F82A433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masterComm.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getObstacleData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)); </w:t>
            </w:r>
          </w:p>
          <w:p w14:paraId="01E220C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analogRead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BACK_DISTANCE_SENSOR));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"---"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B0F591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println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getObstacleData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)); </w:t>
            </w:r>
          </w:p>
          <w:p w14:paraId="76D8A98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</w:p>
          <w:p w14:paraId="70EDAF4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/* FOR DEBUG </w:t>
            </w:r>
          </w:p>
          <w:p w14:paraId="69696EC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motorCommandsInterpretter.analizeText</w:t>
            </w:r>
            <w:proofErr w:type="spell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("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M:-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14:40;"); </w:t>
            </w:r>
          </w:p>
          <w:p w14:paraId="0CCBFFF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  Serial.write("Left=="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);Serial.println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(motorCommandsInterpretter.getPercentLeft()); </w:t>
            </w:r>
          </w:p>
          <w:p w14:paraId="0926A21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  Serial.write("Right=="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);Serial.println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(motorCommandsInterpretter.getPercentRight());    </w:t>
            </w:r>
          </w:p>
          <w:p w14:paraId="2A25D2A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 xml:space="preserve">   </w:t>
            </w:r>
            <w:proofErr w:type="gramStart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delay(</w:t>
            </w:r>
            <w:proofErr w:type="gramEnd"/>
            <w:r w:rsidRPr="00CB0348">
              <w:rPr>
                <w:rFonts w:ascii="Consolas" w:eastAsia="Times New Roman" w:hAnsi="Consolas" w:cs="Courier New"/>
                <w:color w:val="75715E"/>
                <w:sz w:val="20"/>
                <w:szCs w:val="20"/>
              </w:rPr>
              <w:t>10000);*/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</w:p>
          <w:p w14:paraId="0810342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70ACA47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String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getObstacleData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</w:p>
          <w:p w14:paraId="2A2D3D5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24973F1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int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frontDistance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analogRead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FRONT_DISTANCE_SENSOR); </w:t>
            </w:r>
          </w:p>
          <w:p w14:paraId="595C6BA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int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backDistace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analogRead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BACK_DISTANCE_SENSOR); </w:t>
            </w:r>
          </w:p>
          <w:p w14:paraId="499B1A7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frontDistance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map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frontDistance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maxObstacleDetection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minObstacleDetection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10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E5352E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backDistace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map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backDistace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maxObstacleDetection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minObstacleDetection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10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3DA00B36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return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gramStart"/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String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"F="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+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String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frontDistance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+ 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":B="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+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String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backDistace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+ 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";"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3FDADF4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4AB547CB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processCommand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 </w:t>
            </w:r>
          </w:p>
          <w:p w14:paraId="279000C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5A7A9773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switch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currentCommand.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charAt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)) { </w:t>
            </w:r>
          </w:p>
          <w:p w14:paraId="2C1109B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case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(MOTOR_COMMAND): </w:t>
            </w:r>
          </w:p>
          <w:p w14:paraId="24AEA3C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steerCar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ACCB04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 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break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7994529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case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(LIGHT_COMMAND): </w:t>
            </w:r>
          </w:p>
          <w:p w14:paraId="4A32264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toggleLight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currentCommand.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charAt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2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)); </w:t>
            </w:r>
          </w:p>
          <w:p w14:paraId="00F44D1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 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break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373E1B2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</w:p>
          <w:p w14:paraId="64A4C963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20CEC9F0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steerCar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 </w:t>
            </w:r>
          </w:p>
          <w:p w14:paraId="3825B00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lastRenderedPageBreak/>
              <w:t xml:space="preserve">{ </w:t>
            </w:r>
          </w:p>
          <w:p w14:paraId="18DF3DC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motorCommandsInterpretter.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analizeText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currentCommand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47520CC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float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percentLeftMotor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motorCommandsInterpretter.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getPercentLeft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(); </w:t>
            </w:r>
          </w:p>
          <w:p w14:paraId="31C20AEF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float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percentRightMotor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motorCommandsInterpretter.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getPercentRight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(); </w:t>
            </w:r>
          </w:p>
          <w:p w14:paraId="7C2A535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"Left="</w:t>
            </w:r>
            <w:proofErr w:type="gram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);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println</w:t>
            </w:r>
            <w:proofErr w:type="spellEnd"/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percentLeftMotor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7ECBBBEB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"Right="</w:t>
            </w:r>
            <w:proofErr w:type="gram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);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println</w:t>
            </w:r>
            <w:proofErr w:type="spellEnd"/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percentRightMotor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68F510B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setMotorsDirection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motorCommandsInterpretter.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getDirection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()); </w:t>
            </w:r>
          </w:p>
          <w:p w14:paraId="1C8E4CE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LEFT_MOTOR_PWM_PIN,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percentLeftMotor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*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maxPwmValue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1A29751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RIGHT_MOTOR_PWM_PIN,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percentRightMotor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*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maxPwmValue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    </w:t>
            </w:r>
          </w:p>
          <w:p w14:paraId="437DC32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inMotion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true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4AB49A2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lastCheckedTime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millis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0D8B25C9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2E35526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setMotorsDirection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spellStart"/>
            <w:proofErr w:type="gramEnd"/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boolean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forward)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</w:p>
          <w:p w14:paraId="4EA7371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7FF89ED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if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(forward) { </w:t>
            </w:r>
          </w:p>
          <w:p w14:paraId="7FF21D6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LEFT_MOTOR_EN1_PIN,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HIGH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065FECE4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LEFT_MOTOR_EN2_PIN,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LOW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290F97E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RIGHT_MOTOR_EN1_PIN,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HIGH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643782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RIGHT_MOTOR_EN2_PIN,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LOW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75650D9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else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{ </w:t>
            </w:r>
          </w:p>
          <w:p w14:paraId="40C828A3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LEFT_MOTOR_EN1_PIN,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LOW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9CBBE9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LEFT_MOTOR_EN2_PIN,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HIGH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785ABA3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RIGHT_MOTOR_EN1_PIN,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LOW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4BA674EB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RIGHT_MOTOR_EN2_PIN,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HIGH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4BE04A57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</w:p>
          <w:p w14:paraId="7690C5D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2B01D77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stopMotors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</w:p>
          <w:p w14:paraId="00B2CEE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66B897B6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println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"Stopping motors"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52A0FD81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LEFT_MOTOR_PWM_PIN,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052A21BF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analogWrite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RIGHT_MOTOR_PWM_PIN,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0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3C5D54B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inMotion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=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false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; </w:t>
            </w:r>
          </w:p>
          <w:p w14:paraId="63887A8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</w:t>
            </w:r>
          </w:p>
          <w:p w14:paraId="05D24D4A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void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A6E22E"/>
                <w:sz w:val="20"/>
                <w:szCs w:val="20"/>
              </w:rPr>
              <w:t>toggleLight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66D9EF"/>
                <w:sz w:val="20"/>
                <w:szCs w:val="20"/>
              </w:rPr>
              <w:t>char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command)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 xml:space="preserve"> </w:t>
            </w:r>
          </w:p>
          <w:p w14:paraId="6FEBD01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{ </w:t>
            </w:r>
          </w:p>
          <w:p w14:paraId="449B1C1C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proofErr w:type="spell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Serial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.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println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"Toggle light"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0D922D86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if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(command == </w:t>
            </w:r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'1'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 { </w:t>
            </w:r>
          </w:p>
          <w:p w14:paraId="3BE92EDE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FLASH_PIN,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HIGH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7BB7D588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  <w:r w:rsidRPr="00CB0348">
              <w:rPr>
                <w:rFonts w:ascii="Consolas" w:eastAsia="Times New Roman" w:hAnsi="Consolas" w:cs="Courier New"/>
                <w:color w:val="F92672"/>
                <w:sz w:val="20"/>
                <w:szCs w:val="20"/>
              </w:rPr>
              <w:t>else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{ </w:t>
            </w:r>
          </w:p>
          <w:p w14:paraId="5687CF45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lastRenderedPageBreak/>
              <w:t xml:space="preserve">       </w:t>
            </w:r>
            <w:proofErr w:type="spellStart"/>
            <w:proofErr w:type="gramStart"/>
            <w:r w:rsidRPr="00CB0348">
              <w:rPr>
                <w:rFonts w:ascii="Consolas" w:eastAsia="Times New Roman" w:hAnsi="Consolas" w:cs="Courier New"/>
                <w:color w:val="E6DB74"/>
                <w:sz w:val="20"/>
                <w:szCs w:val="20"/>
              </w:rPr>
              <w:t>digitalWrite</w:t>
            </w:r>
            <w:proofErr w:type="spell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>(</w:t>
            </w:r>
            <w:proofErr w:type="gramEnd"/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FLASH_PIN, </w:t>
            </w:r>
            <w:r w:rsidRPr="00CB0348">
              <w:rPr>
                <w:rFonts w:ascii="Consolas" w:eastAsia="Times New Roman" w:hAnsi="Consolas" w:cs="Courier New"/>
                <w:color w:val="AE81FF"/>
                <w:sz w:val="20"/>
                <w:szCs w:val="20"/>
              </w:rPr>
              <w:t>LOW</w:t>
            </w: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); </w:t>
            </w:r>
          </w:p>
          <w:p w14:paraId="3327767D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   } </w:t>
            </w:r>
          </w:p>
          <w:p w14:paraId="0BF96CE2" w14:textId="77777777" w:rsidR="00CB0348" w:rsidRPr="00CB0348" w:rsidRDefault="00CB0348" w:rsidP="00CB0348">
            <w:pPr>
              <w:shd w:val="clear" w:color="auto" w:fill="23241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50" w:after="150"/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</w:pPr>
            <w:r w:rsidRPr="00CB0348">
              <w:rPr>
                <w:rFonts w:ascii="Consolas" w:eastAsia="Times New Roman" w:hAnsi="Consolas" w:cs="Courier New"/>
                <w:color w:val="F8F8F2"/>
                <w:sz w:val="20"/>
                <w:szCs w:val="20"/>
              </w:rPr>
              <w:t xml:space="preserve">}  </w:t>
            </w:r>
          </w:p>
          <w:p w14:paraId="572862F3" w14:textId="77777777" w:rsidR="00937B4F" w:rsidRPr="00964E8E" w:rsidRDefault="00937B4F" w:rsidP="00964E8E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368D786" w14:textId="77777777" w:rsidR="00937B4F" w:rsidRPr="00964E8E" w:rsidRDefault="00937B4F" w:rsidP="00964E8E"/>
          <w:p w14:paraId="4C6C28F5" w14:textId="77777777" w:rsidR="00F314A5" w:rsidRDefault="00F314A5" w:rsidP="00F314A5">
            <w:pPr>
              <w:pStyle w:val="Text"/>
              <w:bidi/>
              <w:jc w:val="both"/>
              <w:rPr>
                <w:rFonts w:ascii="Dubai" w:hAnsi="Dubai" w:cs="Dubai"/>
                <w:sz w:val="24"/>
                <w:szCs w:val="24"/>
                <w:rtl/>
                <w:lang w:bidi="fa-IR"/>
              </w:rPr>
            </w:pPr>
            <w:r w:rsidRPr="00F314A5"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توضیحات توابع:</w:t>
            </w:r>
          </w:p>
          <w:p w14:paraId="53C1C9B4" w14:textId="24E239EC" w:rsidR="00F314A5" w:rsidRPr="00F314A5" w:rsidRDefault="00F314A5" w:rsidP="00F314A5">
            <w:pPr>
              <w:pStyle w:val="Text"/>
              <w:numPr>
                <w:ilvl w:val="0"/>
                <w:numId w:val="4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proofErr w:type="gramStart"/>
            <w:r w:rsidRPr="00F314A5">
              <w:rPr>
                <w:rFonts w:ascii="Dubai" w:hAnsi="Dubai" w:cs="Dubai"/>
                <w:lang w:bidi="fa-IR"/>
              </w:rPr>
              <w:t>setup(</w:t>
            </w:r>
            <w:proofErr w:type="gramEnd"/>
            <w:r w:rsidRPr="00F314A5">
              <w:rPr>
                <w:rFonts w:ascii="Dubai" w:hAnsi="Dubai" w:cs="Dubai"/>
                <w:lang w:bidi="fa-IR"/>
              </w:rPr>
              <w:t>)</w:t>
            </w:r>
            <w:r>
              <w:rPr>
                <w:rFonts w:ascii="Dubai" w:hAnsi="Dubai" w:cs="Dubai" w:hint="cs"/>
                <w:rtl/>
                <w:lang w:bidi="fa-IR"/>
              </w:rPr>
              <w:t>:</w:t>
            </w:r>
            <w:r w:rsidR="00CB0348">
              <w:rPr>
                <w:rFonts w:ascii="Dubai" w:hAnsi="Dubai" w:cs="Dubai"/>
                <w:lang w:bidi="fa-IR"/>
              </w:rPr>
              <w:t xml:space="preserve"> </w:t>
            </w:r>
            <w:r w:rsidR="00CB0348" w:rsidRPr="00CB0348">
              <w:rPr>
                <w:rFonts w:ascii="Dubai" w:hAnsi="Dubai" w:cs="Dubai"/>
                <w:rtl/>
              </w:rPr>
              <w:t>در این تابع، پین‌ها و کانال‌های سریال برای ارتباط با ماژول خارجی (مثلاً بلوتوث) تنظیم می‌شوند. همچنین پارامترهای مربوط به ارتباط سریال و پین‌های خروجی برای موتورها و سنسورها اعلام و تنظیم می‌شوند</w:t>
            </w:r>
            <w:r w:rsidR="00CB0348" w:rsidRPr="00CB0348">
              <w:rPr>
                <w:rFonts w:ascii="Dubai" w:hAnsi="Dubai" w:cs="Dubai"/>
              </w:rPr>
              <w:t>.</w:t>
            </w:r>
          </w:p>
          <w:p w14:paraId="4C63D216" w14:textId="067DAA4D" w:rsidR="00F314A5" w:rsidRPr="00F314A5" w:rsidRDefault="00CB0348" w:rsidP="00F314A5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proofErr w:type="gramStart"/>
            <w:r>
              <w:rPr>
                <w:rFonts w:ascii="Dubai" w:hAnsi="Dubai" w:cs="Dubai"/>
                <w:lang w:bidi="fa-IR"/>
              </w:rPr>
              <w:t>loop</w:t>
            </w:r>
            <w:r w:rsidR="00F314A5" w:rsidRPr="00F314A5">
              <w:rPr>
                <w:rFonts w:ascii="Dubai" w:hAnsi="Dubai" w:cs="Dubai"/>
                <w:lang w:bidi="fa-IR"/>
              </w:rPr>
              <w:t>(</w:t>
            </w:r>
            <w:proofErr w:type="gramEnd"/>
            <w:r w:rsidR="00F314A5" w:rsidRPr="00F314A5">
              <w:rPr>
                <w:rFonts w:ascii="Dubai" w:hAnsi="Dubai" w:cs="Dubai"/>
                <w:lang w:bidi="fa-IR"/>
              </w:rPr>
              <w:t>)</w:t>
            </w:r>
            <w:r w:rsidR="00F314A5">
              <w:rPr>
                <w:rFonts w:ascii="Dubai" w:hAnsi="Dubai" w:cs="Dubai" w:hint="cs"/>
                <w:rtl/>
                <w:lang w:bidi="fa-IR"/>
              </w:rPr>
              <w:t>:</w:t>
            </w:r>
            <w:r>
              <w:rPr>
                <w:rFonts w:ascii="Dubai" w:hAnsi="Dubai" w:cs="Dubai"/>
                <w:lang w:bidi="fa-IR"/>
              </w:rPr>
              <w:t xml:space="preserve"> </w:t>
            </w:r>
            <w:r w:rsidRPr="00CB0348">
              <w:rPr>
                <w:rFonts w:ascii="Dubai" w:hAnsi="Dubai" w:cs="Dubai"/>
                <w:rtl/>
              </w:rPr>
              <w:t xml:space="preserve">این تابع به طور مداوم اجرا می‌شود و از ورودی سریال داده‌های جدید را می‌خواند. اگر دستوری دریافت شود، تابع </w:t>
            </w:r>
            <w:proofErr w:type="spellStart"/>
            <w:r w:rsidRPr="00CB0348">
              <w:rPr>
                <w:rStyle w:val="HTMLCode"/>
                <w:rFonts w:ascii="Dubai" w:eastAsiaTheme="minorHAnsi" w:hAnsi="Dubai" w:cs="Dubai"/>
                <w:sz w:val="28"/>
                <w:szCs w:val="28"/>
              </w:rPr>
              <w:t>processCommand</w:t>
            </w:r>
            <w:proofErr w:type="spellEnd"/>
            <w:r w:rsidRPr="00CB0348">
              <w:rPr>
                <w:rStyle w:val="HTMLCode"/>
                <w:rFonts w:ascii="Dubai" w:eastAsiaTheme="minorHAnsi" w:hAnsi="Dubai" w:cs="Dubai"/>
                <w:sz w:val="28"/>
                <w:szCs w:val="28"/>
              </w:rPr>
              <w:t>()</w:t>
            </w:r>
            <w:r w:rsidRPr="00CB0348">
              <w:rPr>
                <w:rFonts w:ascii="Dubai" w:hAnsi="Dubai" w:cs="Dubai"/>
              </w:rPr>
              <w:t xml:space="preserve"> </w:t>
            </w:r>
            <w:r w:rsidRPr="00CB0348">
              <w:rPr>
                <w:rFonts w:ascii="Dubai" w:hAnsi="Dubai" w:cs="Dubai"/>
                <w:rtl/>
              </w:rPr>
              <w:t>فراخوانی می‌شود تا دستور مربوطه را اجرا کند. سپس، وضعیت موتورها و سنسورها بررسی و اطلاعات مورد نیاز از طریق خط سریال ارسال می‌شوند</w:t>
            </w:r>
            <w:r w:rsidRPr="00CB0348">
              <w:rPr>
                <w:rFonts w:ascii="Dubai" w:hAnsi="Dubai" w:cs="Dubai"/>
              </w:rPr>
              <w:t>.</w:t>
            </w:r>
          </w:p>
          <w:p w14:paraId="2C7F6BB6" w14:textId="0A8C4ACA" w:rsidR="00F314A5" w:rsidRPr="00F314A5" w:rsidRDefault="00CB0348" w:rsidP="00F314A5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proofErr w:type="spellStart"/>
            <w:proofErr w:type="gramStart"/>
            <w:r w:rsidRPr="00CB0348">
              <w:rPr>
                <w:rFonts w:ascii="Dubai" w:hAnsi="Dubai" w:cs="Dubai"/>
              </w:rPr>
              <w:t>getObstacleData</w:t>
            </w:r>
            <w:proofErr w:type="spellEnd"/>
            <w:r w:rsidRPr="00CB0348">
              <w:rPr>
                <w:rFonts w:ascii="Dubai" w:hAnsi="Dubai" w:cs="Dubai"/>
              </w:rPr>
              <w:t>(</w:t>
            </w:r>
            <w:proofErr w:type="gramEnd"/>
            <w:r w:rsidRPr="00CB0348">
              <w:rPr>
                <w:rFonts w:ascii="Dubai" w:hAnsi="Dubai" w:cs="Dubai"/>
              </w:rPr>
              <w:t>)</w:t>
            </w:r>
            <w:r w:rsidR="00F314A5">
              <w:rPr>
                <w:rFonts w:ascii="Dubai" w:hAnsi="Dubai" w:cs="Dubai" w:hint="cs"/>
                <w:rtl/>
                <w:lang w:bidi="fa-IR"/>
              </w:rPr>
              <w:t>:</w:t>
            </w:r>
            <w:r>
              <w:rPr>
                <w:rFonts w:ascii="Dubai" w:hAnsi="Dubai" w:cs="Dubai"/>
                <w:lang w:bidi="fa-IR"/>
              </w:rPr>
              <w:t xml:space="preserve"> </w:t>
            </w:r>
            <w:r w:rsidRPr="00CB0348">
              <w:rPr>
                <w:rFonts w:ascii="Dubai" w:hAnsi="Dubai" w:cs="Dubai"/>
                <w:rtl/>
              </w:rPr>
              <w:t>این تابع مقادیر خوانده شده از سنسورهای مادون قرمز جلو و عقب ربات را خوانده، آن‌ها را به دسته‌ای دیگر تبدیل کرده و به صورت یک رشته ارسال می‌کند که شامل فاصله‌های محاسبه شده است</w:t>
            </w:r>
            <w:r w:rsidRPr="00CB0348">
              <w:rPr>
                <w:rFonts w:ascii="Dubai" w:hAnsi="Dubai" w:cs="Dubai"/>
              </w:rPr>
              <w:t>.</w:t>
            </w:r>
          </w:p>
          <w:p w14:paraId="2F53F72A" w14:textId="5CAAB989" w:rsidR="00F314A5" w:rsidRPr="00F314A5" w:rsidRDefault="00CB0348" w:rsidP="00F314A5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r>
              <w:t xml:space="preserve"> </w:t>
            </w:r>
            <w:proofErr w:type="gramStart"/>
            <w:r>
              <w:t>:</w:t>
            </w:r>
            <w:proofErr w:type="spellStart"/>
            <w:r w:rsidRPr="00CB0348">
              <w:rPr>
                <w:rFonts w:ascii="Dubai" w:hAnsi="Dubai" w:cs="Dubai"/>
              </w:rPr>
              <w:t>processCommand</w:t>
            </w:r>
            <w:proofErr w:type="spellEnd"/>
            <w:proofErr w:type="gramEnd"/>
            <w:r w:rsidRPr="00CB0348">
              <w:rPr>
                <w:rFonts w:ascii="Dubai" w:hAnsi="Dubai" w:cs="Dubai"/>
              </w:rPr>
              <w:t>()</w:t>
            </w:r>
            <w:r w:rsidRPr="00CB0348">
              <w:rPr>
                <w:rFonts w:ascii="Dubai" w:hAnsi="Dubai" w:cs="Dubai"/>
                <w:rtl/>
              </w:rPr>
              <w:t>این تابع دستور دریافتی را بررسی می‌کند و به تابع مناسب</w:t>
            </w:r>
            <w:r w:rsidRPr="00CB0348">
              <w:rPr>
                <w:rFonts w:ascii="Dubai" w:hAnsi="Dubai" w:cs="Dubai"/>
              </w:rPr>
              <w:t xml:space="preserve"> </w:t>
            </w:r>
            <w:proofErr w:type="spellStart"/>
            <w:r w:rsidRPr="00CB0348">
              <w:rPr>
                <w:rStyle w:val="HTMLCode"/>
                <w:rFonts w:ascii="Dubai" w:eastAsiaTheme="minorHAnsi" w:hAnsi="Dubai" w:cs="Dubai"/>
                <w:sz w:val="28"/>
                <w:szCs w:val="28"/>
              </w:rPr>
              <w:t>steerCar</w:t>
            </w:r>
            <w:proofErr w:type="spellEnd"/>
            <w:r w:rsidRPr="00CB0348">
              <w:rPr>
                <w:rStyle w:val="HTMLCode"/>
                <w:rFonts w:ascii="Dubai" w:eastAsiaTheme="minorHAnsi" w:hAnsi="Dubai" w:cs="Dubai"/>
                <w:sz w:val="28"/>
                <w:szCs w:val="28"/>
              </w:rPr>
              <w:t>()</w:t>
            </w:r>
            <w:r w:rsidRPr="00CB0348">
              <w:rPr>
                <w:rFonts w:ascii="Dubai" w:hAnsi="Dubai" w:cs="Dubai"/>
              </w:rPr>
              <w:t xml:space="preserve"> </w:t>
            </w:r>
            <w:r w:rsidRPr="00CB0348">
              <w:rPr>
                <w:rFonts w:ascii="Dubai" w:hAnsi="Dubai" w:cs="Dubai"/>
                <w:rtl/>
              </w:rPr>
              <w:t xml:space="preserve">یا </w:t>
            </w:r>
            <w:proofErr w:type="spellStart"/>
            <w:r w:rsidRPr="00CB0348">
              <w:rPr>
                <w:rStyle w:val="HTMLCode"/>
                <w:rFonts w:ascii="Dubai" w:eastAsiaTheme="minorHAnsi" w:hAnsi="Dubai" w:cs="Dubai"/>
                <w:sz w:val="28"/>
                <w:szCs w:val="28"/>
              </w:rPr>
              <w:t>toggleLight</w:t>
            </w:r>
            <w:proofErr w:type="spellEnd"/>
            <w:r w:rsidRPr="00CB0348">
              <w:rPr>
                <w:rStyle w:val="HTMLCode"/>
                <w:rFonts w:ascii="Dubai" w:eastAsiaTheme="minorHAnsi" w:hAnsi="Dubai" w:cs="Dubai"/>
                <w:sz w:val="28"/>
                <w:szCs w:val="28"/>
              </w:rPr>
              <w:t>()</w:t>
            </w:r>
            <w:r w:rsidRPr="00CB0348">
              <w:rPr>
                <w:rFonts w:ascii="Dubai" w:hAnsi="Dubai" w:cs="Dubai"/>
              </w:rPr>
              <w:t xml:space="preserve"> </w:t>
            </w:r>
            <w:r w:rsidRPr="00CB0348">
              <w:rPr>
                <w:rFonts w:ascii="Dubai" w:hAnsi="Dubai" w:cs="Dubai"/>
                <w:rtl/>
              </w:rPr>
              <w:t>تحویل می‌دهد برای اجرای عملیات مربوطه</w:t>
            </w:r>
            <w:r w:rsidRPr="00CB0348">
              <w:rPr>
                <w:rFonts w:ascii="Dubai" w:hAnsi="Dubai" w:cs="Dubai"/>
              </w:rPr>
              <w:t>.</w:t>
            </w:r>
          </w:p>
          <w:p w14:paraId="433DDC20" w14:textId="23BCAA6D" w:rsidR="00F314A5" w:rsidRPr="00F314A5" w:rsidRDefault="00031296" w:rsidP="00F314A5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proofErr w:type="spellStart"/>
            <w:r w:rsidRPr="00031296">
              <w:rPr>
                <w:rFonts w:ascii="Dubai" w:hAnsi="Dubai" w:cs="Dubai"/>
              </w:rPr>
              <w:t>steerCar</w:t>
            </w:r>
            <w:proofErr w:type="spellEnd"/>
            <w:r w:rsidR="00F314A5" w:rsidRPr="00F314A5">
              <w:rPr>
                <w:rFonts w:ascii="Dubai" w:hAnsi="Dubai" w:cs="Dubai"/>
                <w:lang w:bidi="fa-IR"/>
              </w:rPr>
              <w:t>()</w:t>
            </w:r>
            <w:r w:rsidR="00F314A5">
              <w:rPr>
                <w:rFonts w:ascii="Dubai" w:hAnsi="Dubai" w:cs="Dubai" w:hint="cs"/>
                <w:rtl/>
                <w:lang w:bidi="fa-IR"/>
              </w:rPr>
              <w:t>:</w:t>
            </w:r>
            <w:r>
              <w:rPr>
                <w:rFonts w:ascii="Dubai" w:hAnsi="Dubai" w:cs="Dubai"/>
                <w:lang w:bidi="fa-IR"/>
              </w:rPr>
              <w:t xml:space="preserve"> </w:t>
            </w:r>
            <w:r w:rsidRPr="00031296">
              <w:rPr>
                <w:rFonts w:ascii="Dubai" w:hAnsi="Dubai" w:cs="Dubai"/>
                <w:rtl/>
              </w:rPr>
              <w:t>در این تابع، دستورات موتور از طریق خط سریال دریافت شده و تفسیر می‌شوند. سرعت موتورها بر اساس دستور دریافتی تنظیم می‌شود و جهت حرکت موتورها تعیین می‌شود. همچنین زمانی که آخرین دستور اجرا شده است و کنترل موتورها قطع شده است، محاسبه می‌شود</w:t>
            </w:r>
            <w:r w:rsidRPr="00031296">
              <w:rPr>
                <w:rFonts w:ascii="Dubai" w:hAnsi="Dubai" w:cs="Dubai"/>
              </w:rPr>
              <w:t>.</w:t>
            </w:r>
          </w:p>
          <w:p w14:paraId="3732979C" w14:textId="73EC087B" w:rsidR="00F314A5" w:rsidRPr="00F314A5" w:rsidRDefault="00031296" w:rsidP="00F314A5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proofErr w:type="spellStart"/>
            <w:r w:rsidRPr="00031296">
              <w:rPr>
                <w:rFonts w:ascii="Dubai" w:hAnsi="Dubai" w:cs="Dubai"/>
              </w:rPr>
              <w:t>setMotorsDirection</w:t>
            </w:r>
            <w:proofErr w:type="spellEnd"/>
            <w:r w:rsidR="00F314A5" w:rsidRPr="00F314A5">
              <w:rPr>
                <w:rFonts w:ascii="Dubai" w:hAnsi="Dubai" w:cs="Dubai"/>
                <w:lang w:bidi="fa-IR"/>
              </w:rPr>
              <w:t>()</w:t>
            </w:r>
            <w:r w:rsidR="00F314A5">
              <w:rPr>
                <w:rFonts w:ascii="Dubai" w:hAnsi="Dubai" w:cs="Dubai" w:hint="cs"/>
                <w:rtl/>
                <w:lang w:bidi="fa-IR"/>
              </w:rPr>
              <w:t>:</w:t>
            </w:r>
            <w:r>
              <w:rPr>
                <w:rFonts w:ascii="Dubai" w:hAnsi="Dubai" w:cs="Dubai"/>
                <w:lang w:bidi="fa-IR"/>
              </w:rPr>
              <w:t xml:space="preserve"> </w:t>
            </w:r>
            <w:r w:rsidRPr="00031296">
              <w:rPr>
                <w:rFonts w:ascii="Dubai" w:hAnsi="Dubai" w:cs="Dubai"/>
                <w:rtl/>
              </w:rPr>
              <w:t>این تابع جهت حرکت موتورها را بر اساس ورودی مشخص می‌کند (جلو یا عقب)</w:t>
            </w:r>
            <w:r w:rsidRPr="00031296">
              <w:rPr>
                <w:rFonts w:ascii="Dubai" w:hAnsi="Dubai" w:cs="Dubai"/>
              </w:rPr>
              <w:t>.</w:t>
            </w:r>
          </w:p>
          <w:p w14:paraId="2AEF094D" w14:textId="76A2AAA1" w:rsidR="00F314A5" w:rsidRDefault="00031296" w:rsidP="00F314A5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proofErr w:type="spellStart"/>
            <w:r w:rsidRPr="00031296">
              <w:rPr>
                <w:rFonts w:ascii="Dubai" w:hAnsi="Dubai" w:cs="Dubai"/>
              </w:rPr>
              <w:t>stopMotors</w:t>
            </w:r>
            <w:proofErr w:type="spellEnd"/>
            <w:r w:rsidR="00F314A5" w:rsidRPr="00F314A5">
              <w:rPr>
                <w:rFonts w:ascii="Dubai" w:hAnsi="Dubai" w:cs="Dubai"/>
                <w:lang w:bidi="fa-IR"/>
              </w:rPr>
              <w:t>()</w:t>
            </w:r>
            <w:r w:rsidR="00F314A5">
              <w:rPr>
                <w:rFonts w:ascii="Dubai" w:hAnsi="Dubai" w:cs="Dubai" w:hint="cs"/>
                <w:rtl/>
                <w:lang w:bidi="fa-IR"/>
              </w:rPr>
              <w:t>:</w:t>
            </w:r>
            <w:r>
              <w:rPr>
                <w:rFonts w:ascii="Dubai" w:hAnsi="Dubai" w:cs="Dubai"/>
                <w:lang w:bidi="fa-IR"/>
              </w:rPr>
              <w:t xml:space="preserve"> </w:t>
            </w:r>
            <w:r w:rsidRPr="00031296">
              <w:rPr>
                <w:rFonts w:ascii="Dubai" w:hAnsi="Dubai" w:cs="Dubai"/>
                <w:rtl/>
              </w:rPr>
              <w:t>این تابع تمامی موتورها را متوقف می‌کند</w:t>
            </w:r>
            <w:r w:rsidRPr="00031296">
              <w:rPr>
                <w:rFonts w:ascii="Dubai" w:hAnsi="Dubai" w:cs="Dubai"/>
              </w:rPr>
              <w:t>.</w:t>
            </w:r>
          </w:p>
          <w:p w14:paraId="5978C7F1" w14:textId="458A8C68" w:rsidR="00031296" w:rsidRPr="00031296" w:rsidRDefault="00031296" w:rsidP="00031296">
            <w:pPr>
              <w:pStyle w:val="Text"/>
              <w:numPr>
                <w:ilvl w:val="0"/>
                <w:numId w:val="3"/>
              </w:numPr>
              <w:bidi/>
              <w:jc w:val="both"/>
              <w:rPr>
                <w:rFonts w:ascii="Dubai" w:hAnsi="Dubai" w:cs="Dubai"/>
                <w:lang w:bidi="fa-IR"/>
              </w:rPr>
            </w:pPr>
            <w:r>
              <w:rPr>
                <w:rFonts w:ascii="Dubai" w:hAnsi="Dubai" w:cs="Dubai"/>
              </w:rPr>
              <w:t>:</w:t>
            </w:r>
            <w:proofErr w:type="spellStart"/>
            <w:r w:rsidRPr="00031296">
              <w:rPr>
                <w:rFonts w:ascii="Dubai" w:hAnsi="Dubai" w:cs="Dubai"/>
              </w:rPr>
              <w:t>toggleLight</w:t>
            </w:r>
            <w:proofErr w:type="spellEnd"/>
            <w:r w:rsidRPr="00031296">
              <w:rPr>
                <w:rFonts w:ascii="Dubai" w:hAnsi="Dubai" w:cs="Dubai"/>
              </w:rPr>
              <w:t>()</w:t>
            </w:r>
            <w:r>
              <w:rPr>
                <w:rFonts w:ascii="Dubai" w:hAnsi="Dubai" w:cs="Dubai" w:hint="cs"/>
                <w:rtl/>
              </w:rPr>
              <w:t xml:space="preserve"> </w:t>
            </w:r>
            <w:r w:rsidRPr="00031296">
              <w:rPr>
                <w:rFonts w:ascii="Dubai" w:hAnsi="Dubai" w:cs="Dubai"/>
                <w:rtl/>
              </w:rPr>
              <w:t>این تابع چراغ روشنایی ربات را بر اساس دستور دریافتی روشن یا خاموش می‌کند</w:t>
            </w:r>
            <w:r w:rsidRPr="00031296">
              <w:rPr>
                <w:rFonts w:ascii="Dubai" w:hAnsi="Dubai" w:cs="Dubai"/>
              </w:rPr>
              <w:t>.</w:t>
            </w:r>
          </w:p>
          <w:p w14:paraId="7E629F1D" w14:textId="2F448958" w:rsidR="00C430C1" w:rsidRPr="00CB0348" w:rsidRDefault="00C430C1" w:rsidP="00C430C1">
            <w:pPr>
              <w:pStyle w:val="Text"/>
              <w:bidi/>
              <w:ind w:left="720"/>
              <w:jc w:val="both"/>
              <w:rPr>
                <w:rFonts w:ascii="Dubai" w:hAnsi="Dubai" w:cs="Dubai"/>
                <w:b/>
                <w:bCs/>
                <w:sz w:val="24"/>
                <w:szCs w:val="24"/>
                <w:rtl/>
                <w:lang w:bidi="fa-IR"/>
              </w:rPr>
            </w:pPr>
          </w:p>
          <w:p w14:paraId="2CE54F9A" w14:textId="77777777" w:rsidR="00C430C1" w:rsidRPr="00C430C1" w:rsidRDefault="00C430C1" w:rsidP="00C430C1">
            <w:pPr>
              <w:pStyle w:val="Text"/>
              <w:bidi/>
              <w:ind w:left="720"/>
              <w:jc w:val="both"/>
              <w:rPr>
                <w:rFonts w:ascii="Dubai" w:hAnsi="Dubai" w:cs="Dubai"/>
                <w:sz w:val="24"/>
                <w:szCs w:val="24"/>
              </w:rPr>
            </w:pPr>
          </w:p>
          <w:p w14:paraId="58B6E2B4" w14:textId="5928F035" w:rsidR="0006696D" w:rsidRPr="00C01D54" w:rsidRDefault="0006696D" w:rsidP="00C430C1">
            <w:pPr>
              <w:autoSpaceDE w:val="0"/>
              <w:autoSpaceDN w:val="0"/>
              <w:adjustRightInd w:val="0"/>
              <w:rPr>
                <w:rFonts w:ascii="Dubai" w:hAnsi="Dubai" w:cs="Dubai"/>
              </w:rPr>
            </w:pPr>
          </w:p>
        </w:tc>
        <w:tc>
          <w:tcPr>
            <w:tcW w:w="1079" w:type="dxa"/>
          </w:tcPr>
          <w:p w14:paraId="7B2400C8" w14:textId="77777777" w:rsidR="0006696D" w:rsidRDefault="0006696D" w:rsidP="00492F3F"/>
        </w:tc>
      </w:tr>
    </w:tbl>
    <w:p w14:paraId="1EFD54BD" w14:textId="77777777" w:rsidR="0006696D" w:rsidRDefault="0006696D" w:rsidP="0006696D">
      <w:pPr>
        <w:rPr>
          <w:rtl/>
        </w:rPr>
      </w:pPr>
    </w:p>
    <w:p w14:paraId="4795E04F" w14:textId="77777777" w:rsidR="007E7573" w:rsidRDefault="007E7573"/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80"/>
        <w:gridCol w:w="8632"/>
        <w:gridCol w:w="8"/>
        <w:gridCol w:w="1071"/>
      </w:tblGrid>
      <w:tr w:rsidR="0048120C" w:rsidRPr="00F314A5" w14:paraId="46AC4C7D" w14:textId="77777777" w:rsidTr="001E097E">
        <w:trPr>
          <w:trHeight w:val="6254"/>
        </w:trPr>
        <w:tc>
          <w:tcPr>
            <w:tcW w:w="1080" w:type="dxa"/>
          </w:tcPr>
          <w:p w14:paraId="5BCB15C8" w14:textId="77777777" w:rsidR="0048120C" w:rsidRPr="00F314A5" w:rsidRDefault="0048120C" w:rsidP="00F314A5">
            <w:pPr>
              <w:pStyle w:val="Heading5"/>
              <w:bidi/>
              <w:rPr>
                <w:rFonts w:cs="B Titr"/>
                <w:lang w:bidi="fa-IR"/>
              </w:rPr>
            </w:pPr>
          </w:p>
        </w:tc>
        <w:tc>
          <w:tcPr>
            <w:tcW w:w="8632" w:type="dxa"/>
            <w:tcBorders>
              <w:bottom w:val="single" w:sz="18" w:space="0" w:color="476166" w:themeColor="accent1"/>
            </w:tcBorders>
          </w:tcPr>
          <w:p w14:paraId="09C9918D" w14:textId="77777777" w:rsidR="0048120C" w:rsidRPr="000F08DA" w:rsidRDefault="00F314A5" w:rsidP="000F08DA">
            <w:pPr>
              <w:pStyle w:val="Heading5"/>
              <w:bidi/>
              <w:rPr>
                <w:rFonts w:ascii="Dubai" w:hAnsi="Dubai" w:cs="Dubai"/>
                <w:sz w:val="24"/>
                <w:szCs w:val="24"/>
                <w:rtl/>
                <w:lang w:bidi="fa-IR"/>
              </w:rPr>
            </w:pPr>
            <w:r w:rsidRPr="000F08DA">
              <w:rPr>
                <w:rFonts w:cs="B Titr" w:hint="cs"/>
                <w:rtl/>
                <w:lang w:bidi="fa-IR"/>
              </w:rPr>
              <w:t>نتیجه</w:t>
            </w:r>
            <w:r w:rsidRPr="000F08DA"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 xml:space="preserve"> </w:t>
            </w:r>
            <w:r w:rsidRPr="000F08DA">
              <w:rPr>
                <w:rFonts w:cs="B Titr" w:hint="cs"/>
                <w:rtl/>
                <w:lang w:bidi="fa-IR"/>
              </w:rPr>
              <w:t>گیری</w:t>
            </w:r>
          </w:p>
          <w:p w14:paraId="7F48AB05" w14:textId="74508B24" w:rsidR="00F314A5" w:rsidRPr="000F08DA" w:rsidRDefault="003C5EC6" w:rsidP="000F08DA">
            <w:pPr>
              <w:pStyle w:val="Text"/>
              <w:bidi/>
              <w:jc w:val="both"/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</w:pPr>
            <w:r>
              <w:rPr>
                <w:rFonts w:ascii="Dubai" w:hAnsi="Dubai" w:cs="Dubai" w:hint="cs"/>
                <w:sz w:val="24"/>
                <w:szCs w:val="24"/>
                <w:rtl/>
                <w:lang w:bidi="fa-IR"/>
              </w:rPr>
              <w:t>ا</w:t>
            </w:r>
            <w:r w:rsidRPr="003C5EC6">
              <w:rPr>
                <w:rFonts w:ascii="Dubai" w:hAnsi="Dubai" w:cs="Dubai"/>
                <w:sz w:val="24"/>
                <w:szCs w:val="24"/>
              </w:rPr>
              <w:fldChar w:fldCharType="begin"/>
            </w:r>
            <w:r w:rsidRPr="003C5EC6">
              <w:rPr>
                <w:rFonts w:ascii="Dubai" w:hAnsi="Dubai" w:cs="Dubai"/>
                <w:sz w:val="24"/>
                <w:szCs w:val="24"/>
              </w:rPr>
              <w:instrText xml:space="preserve"> HYPERLINK "https://www.hackster.io/danionescu/mobile-remote-surveillance-camera-35519d" \t "_blank" </w:instrText>
            </w:r>
            <w:r w:rsidRPr="003C5EC6">
              <w:rPr>
                <w:rFonts w:ascii="Dubai" w:hAnsi="Dubai" w:cs="Dubai"/>
                <w:sz w:val="24"/>
                <w:szCs w:val="24"/>
              </w:rPr>
              <w:fldChar w:fldCharType="separate"/>
            </w:r>
            <w:r w:rsidRPr="003C5EC6">
              <w:rPr>
                <w:rStyle w:val="Hyperlink"/>
                <w:rFonts w:ascii="Dubai" w:hAnsi="Dubai" w:cs="Dubai"/>
                <w:color w:val="auto"/>
                <w:sz w:val="24"/>
                <w:szCs w:val="24"/>
                <w:u w:val="none"/>
                <w:rtl/>
              </w:rPr>
              <w:t>ین پروژه جالب تمام چیزهای مورد نیاز برای ساخت یک دوربین نظارت از راه دور قابل حمل را پوشش می‌دهد</w:t>
            </w:r>
            <w:r w:rsidRPr="003C5EC6">
              <w:rPr>
                <w:rFonts w:ascii="Dubai" w:hAnsi="Dubai" w:cs="Dubai"/>
                <w:sz w:val="24"/>
                <w:szCs w:val="24"/>
              </w:rPr>
              <w:fldChar w:fldCharType="end"/>
            </w:r>
            <w:r>
              <w:rPr>
                <w:rFonts w:ascii="Dubai" w:hAnsi="Dubai" w:cs="Dubai"/>
                <w:sz w:val="24"/>
                <w:szCs w:val="24"/>
              </w:rPr>
              <w:t>.</w:t>
            </w:r>
            <w:r>
              <w:rPr>
                <w:rFonts w:ascii="Dubai" w:hAnsi="Dubai" w:cs="Dubai" w:hint="cs"/>
                <w:sz w:val="24"/>
                <w:szCs w:val="24"/>
                <w:rtl/>
              </w:rPr>
              <w:t xml:space="preserve"> </w:t>
            </w:r>
            <w:r w:rsidRPr="003C5EC6">
              <w:rPr>
                <w:rFonts w:ascii="Dubai" w:hAnsi="Dubai" w:cs="Dubai"/>
                <w:sz w:val="24"/>
                <w:szCs w:val="24"/>
                <w:rtl/>
              </w:rPr>
              <w:t>در این پروژه، از پلکسی‌گلاس، ورق‌های پلاستیکی، موتورهای</w:t>
            </w:r>
            <w:r w:rsidRPr="003C5EC6">
              <w:rPr>
                <w:rFonts w:ascii="Dubai" w:hAnsi="Dubai" w:cs="Dubai"/>
                <w:sz w:val="24"/>
                <w:szCs w:val="24"/>
              </w:rPr>
              <w:t xml:space="preserve"> DC </w:t>
            </w:r>
            <w:r w:rsidRPr="003C5EC6">
              <w:rPr>
                <w:rFonts w:ascii="Dubai" w:hAnsi="Dubai" w:cs="Dubai"/>
                <w:sz w:val="24"/>
                <w:szCs w:val="24"/>
                <w:rtl/>
              </w:rPr>
              <w:t>با گیربکس و اجزای الکترونیکی مختلف برای ساخت ربات استفاده می‌شود. این دستگاه قادر به حرکت مستقل دو چرخ جلویی خود است و می‌تواند از چراغ جلویی خود استفاده کند. سپس رزبری پای را برای تغذیه ربات پیکربندی کرده و پروژه را پیکربندی و وابستگی‌های مختلف را نصب می‌کنیم. در نهایت، یک اپلیکیشن اندروید را ساخته و نصب می‌کنیم و از طریق دوربین و اتصال وای‌فای آن را به‌صورت از راه دور کنترل می‌کنیم</w:t>
            </w:r>
            <w:r w:rsidRPr="003C5EC6">
              <w:rPr>
                <w:rFonts w:ascii="Dubai" w:hAnsi="Dubai" w:cs="Dubai"/>
                <w:sz w:val="24"/>
                <w:szCs w:val="24"/>
              </w:rPr>
              <w:t>. </w:t>
            </w:r>
            <w:hyperlink r:id="rId15" w:tgtFrame="_blank" w:history="1"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  <w:rtl/>
                </w:rPr>
                <w:t>این پروژه مفاهیم و تکنولوژی‌های مختلفی را شامل می‌شود، از جمله پلتفرم‌های توسعه مانند آردوینو، رزبری پای، اپلیکیشن‌های اندروید</w:t>
              </w:r>
              <w:r>
                <w:rPr>
                  <w:rStyle w:val="Hyperlink"/>
                  <w:rFonts w:ascii="Dubai" w:hAnsi="Dubai" w:cs="Dubai" w:hint="cs"/>
                  <w:color w:val="auto"/>
                  <w:sz w:val="24"/>
                  <w:szCs w:val="24"/>
                  <w:u w:val="none"/>
                  <w:rtl/>
                </w:rPr>
                <w:t xml:space="preserve"> و</w:t>
              </w:r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  <w:rtl/>
                </w:rPr>
                <w:t xml:space="preserve"> الکترونیک</w:t>
              </w:r>
              <w:r>
                <w:rPr>
                  <w:rStyle w:val="Hyperlink"/>
                  <w:rFonts w:ascii="Dubai" w:hAnsi="Dubai" w:cs="Dubai" w:hint="cs"/>
                  <w:color w:val="auto"/>
                  <w:sz w:val="24"/>
                  <w:szCs w:val="24"/>
                  <w:u w:val="none"/>
                  <w:rtl/>
                </w:rPr>
                <w:t>،</w:t>
              </w:r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  <w:rtl/>
                </w:rPr>
                <w:t>استفاده از</w:t>
              </w:r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</w:rPr>
                <w:t xml:space="preserve"> H-bridge </w:t>
              </w:r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  <w:rtl/>
                </w:rPr>
                <w:t>و ترانزیستور</w:t>
              </w:r>
              <w:r>
                <w:rPr>
                  <w:rStyle w:val="Hyperlink"/>
                  <w:rFonts w:ascii="Dubai" w:hAnsi="Dubai" w:cs="Dubai" w:hint="cs"/>
                  <w:color w:val="auto"/>
                  <w:sz w:val="24"/>
                  <w:szCs w:val="24"/>
                  <w:u w:val="none"/>
                  <w:rtl/>
                </w:rPr>
                <w:t xml:space="preserve"> </w:t>
              </w:r>
              <w:r w:rsidRPr="003C5EC6">
                <w:rPr>
                  <w:rStyle w:val="Hyperlink"/>
                  <w:rFonts w:ascii="Dubai" w:hAnsi="Dubai" w:cs="Dubai"/>
                  <w:color w:val="auto"/>
                  <w:sz w:val="24"/>
                  <w:szCs w:val="24"/>
                  <w:u w:val="none"/>
                  <w:rtl/>
                </w:rPr>
                <w:t>و لینوکس</w:t>
              </w:r>
            </w:hyperlink>
            <w:r w:rsidRPr="003C5EC6">
              <w:rPr>
                <w:rFonts w:ascii="Dubai" w:hAnsi="Dubai" w:cs="Dubai"/>
                <w:sz w:val="24"/>
                <w:szCs w:val="24"/>
              </w:rPr>
              <w:t>.</w:t>
            </w:r>
          </w:p>
          <w:p w14:paraId="21D5DBCD" w14:textId="77777777" w:rsidR="00F314A5" w:rsidRPr="000F08DA" w:rsidRDefault="00F314A5" w:rsidP="000F08DA">
            <w:pPr>
              <w:pStyle w:val="Text"/>
              <w:bidi/>
              <w:jc w:val="both"/>
              <w:rPr>
                <w:rFonts w:ascii="Dubai" w:hAnsi="Dubai" w:cs="Dubai"/>
                <w:sz w:val="24"/>
                <w:szCs w:val="24"/>
                <w:rtl/>
                <w:lang w:bidi="fa-IR"/>
              </w:rPr>
            </w:pPr>
          </w:p>
          <w:p w14:paraId="1F191B2D" w14:textId="0EB4F0F7" w:rsidR="000F08DA" w:rsidRPr="000F08DA" w:rsidRDefault="000F08DA" w:rsidP="000F08DA">
            <w:pPr>
              <w:pStyle w:val="Heading5"/>
              <w:bidi/>
              <w:rPr>
                <w:rFonts w:ascii="Dubai" w:hAnsi="Dubai" w:cs="Dubai"/>
                <w:sz w:val="24"/>
                <w:szCs w:val="24"/>
                <w:rtl/>
                <w:lang w:bidi="fa-IR"/>
              </w:rPr>
            </w:pPr>
            <w:r w:rsidRPr="000F08DA">
              <w:rPr>
                <w:rFonts w:cs="B Titr" w:hint="cs"/>
                <w:rtl/>
                <w:lang w:bidi="fa-IR"/>
              </w:rPr>
              <w:t>من</w:t>
            </w:r>
            <w:r w:rsidR="003C5EC6">
              <w:rPr>
                <w:rFonts w:cs="B Titr" w:hint="cs"/>
                <w:rtl/>
                <w:lang w:bidi="fa-IR"/>
              </w:rPr>
              <w:t>ا</w:t>
            </w:r>
            <w:r w:rsidRPr="000F08DA">
              <w:rPr>
                <w:rFonts w:cs="B Titr" w:hint="cs"/>
                <w:rtl/>
                <w:lang w:bidi="fa-IR"/>
              </w:rPr>
              <w:t>بع</w:t>
            </w:r>
          </w:p>
          <w:p w14:paraId="420779C0" w14:textId="77777777" w:rsidR="003C5EC6" w:rsidRPr="003C5EC6" w:rsidRDefault="003C5EC6" w:rsidP="003C5EC6">
            <w:pPr>
              <w:pStyle w:val="Heading1"/>
              <w:shd w:val="clear" w:color="auto" w:fill="FFFFFF"/>
              <w:spacing w:line="735" w:lineRule="atLeast"/>
              <w:jc w:val="left"/>
              <w:rPr>
                <w:rFonts w:ascii="Dubai" w:hAnsi="Dubai" w:cs="Dubai"/>
                <w:b w:val="0"/>
                <w:bCs/>
                <w:color w:val="111111"/>
                <w:sz w:val="24"/>
                <w:szCs w:val="24"/>
              </w:rPr>
            </w:pPr>
            <w:r w:rsidRPr="003C5EC6">
              <w:rPr>
                <w:rFonts w:ascii="Dubai" w:hAnsi="Dubai" w:cs="Dubai"/>
                <w:b w:val="0"/>
                <w:bCs/>
                <w:color w:val="111111"/>
                <w:sz w:val="24"/>
                <w:szCs w:val="24"/>
              </w:rPr>
              <w:t>Mobile Remote Surveillance Camera</w:t>
            </w:r>
          </w:p>
          <w:p w14:paraId="2420E038" w14:textId="7FCDDC49" w:rsidR="00F314A5" w:rsidRDefault="003C5EC6" w:rsidP="000F08DA">
            <w:pPr>
              <w:pStyle w:val="Text"/>
              <w:jc w:val="both"/>
              <w:rPr>
                <w:rFonts w:ascii="Dubai" w:hAnsi="Dubai" w:cs="Dubai"/>
                <w:sz w:val="24"/>
                <w:szCs w:val="24"/>
                <w:lang w:bidi="fa-IR"/>
              </w:rPr>
            </w:pPr>
            <w:hyperlink r:id="rId16" w:history="1">
              <w:r w:rsidRPr="00465AA7">
                <w:rPr>
                  <w:rStyle w:val="Hyperlink"/>
                  <w:rFonts w:ascii="Dubai" w:hAnsi="Dubai" w:cs="Dubai"/>
                  <w:sz w:val="24"/>
                  <w:szCs w:val="24"/>
                  <w:lang w:bidi="fa-IR"/>
                </w:rPr>
                <w:t>https://www.hackster.io/danionescu/mobile-remote-surveillance-camera-35519d</w:t>
              </w:r>
            </w:hyperlink>
          </w:p>
          <w:p w14:paraId="1788DF46" w14:textId="74F1171E" w:rsidR="003C5EC6" w:rsidRPr="003C5EC6" w:rsidRDefault="003C5EC6" w:rsidP="000F08DA">
            <w:pPr>
              <w:pStyle w:val="Text"/>
              <w:jc w:val="both"/>
              <w:rPr>
                <w:rFonts w:ascii="Dubai" w:hAnsi="Dubai" w:cs="Dubai"/>
                <w:sz w:val="24"/>
                <w:szCs w:val="24"/>
                <w:lang w:bidi="fa-IR"/>
              </w:rPr>
            </w:pPr>
            <w:hyperlink r:id="rId17" w:history="1">
              <w:r w:rsidRPr="003C5EC6">
                <w:rPr>
                  <w:rStyle w:val="Hyperlink"/>
                  <w:rFonts w:ascii="Dubai" w:hAnsi="Dubai" w:cs="Dubai"/>
                  <w:sz w:val="24"/>
                  <w:szCs w:val="24"/>
                </w:rPr>
                <w:t>Mobile Remote Surveillance Camera | Arduino Project Hub</w:t>
              </w:r>
            </w:hyperlink>
          </w:p>
          <w:p w14:paraId="4C3B0708" w14:textId="77777777" w:rsidR="003C5EC6" w:rsidRPr="003C5EC6" w:rsidRDefault="003C5EC6" w:rsidP="003C5EC6">
            <w:pPr>
              <w:pStyle w:val="Heading3"/>
              <w:shd w:val="clear" w:color="auto" w:fill="FFFFFF"/>
              <w:spacing w:after="0" w:line="480" w:lineRule="atLeast"/>
              <w:jc w:val="left"/>
              <w:rPr>
                <w:rFonts w:ascii="Dubai" w:hAnsi="Dubai" w:cs="Dubai"/>
                <w:color w:val="111111"/>
                <w:sz w:val="24"/>
                <w:szCs w:val="24"/>
              </w:rPr>
            </w:pPr>
            <w:r w:rsidRPr="003C5EC6">
              <w:rPr>
                <w:rFonts w:ascii="Dubai" w:hAnsi="Dubai" w:cs="Dubai"/>
                <w:color w:val="111111"/>
                <w:sz w:val="24"/>
                <w:szCs w:val="24"/>
              </w:rPr>
              <w:t>Android application</w:t>
            </w:r>
          </w:p>
          <w:p w14:paraId="123067CD" w14:textId="57503F01" w:rsidR="003C5EC6" w:rsidRDefault="003C5EC6" w:rsidP="000F08DA">
            <w:pPr>
              <w:pStyle w:val="Text"/>
              <w:jc w:val="both"/>
              <w:rPr>
                <w:rFonts w:ascii="Dubai" w:hAnsi="Dubai" w:cs="Dubai"/>
                <w:sz w:val="24"/>
                <w:szCs w:val="24"/>
                <w:lang w:bidi="fa-IR"/>
              </w:rPr>
            </w:pPr>
            <w:hyperlink r:id="rId18" w:history="1">
              <w:r w:rsidRPr="00465AA7">
                <w:rPr>
                  <w:rStyle w:val="Hyperlink"/>
                  <w:rFonts w:ascii="Dubai" w:hAnsi="Dubai" w:cs="Dubai"/>
                  <w:sz w:val="24"/>
                  <w:szCs w:val="24"/>
                  <w:lang w:bidi="fa-IR"/>
                </w:rPr>
                <w:t>https://github.com/danionescu0/android-robot-camera</w:t>
              </w:r>
            </w:hyperlink>
          </w:p>
          <w:p w14:paraId="4B0EEA49" w14:textId="77777777" w:rsidR="003C5EC6" w:rsidRPr="003C5EC6" w:rsidRDefault="003C5EC6" w:rsidP="003C5EC6">
            <w:pPr>
              <w:pStyle w:val="Heading3"/>
              <w:shd w:val="clear" w:color="auto" w:fill="FFFFFF"/>
              <w:spacing w:after="0" w:line="480" w:lineRule="atLeast"/>
              <w:jc w:val="left"/>
              <w:rPr>
                <w:rFonts w:ascii="Dubai" w:hAnsi="Dubai" w:cs="Dubai"/>
                <w:color w:val="111111"/>
                <w:sz w:val="24"/>
                <w:szCs w:val="24"/>
              </w:rPr>
            </w:pPr>
            <w:r w:rsidRPr="003C5EC6">
              <w:rPr>
                <w:rFonts w:ascii="Dubai" w:hAnsi="Dubai" w:cs="Dubai"/>
                <w:color w:val="111111"/>
                <w:sz w:val="24"/>
                <w:szCs w:val="24"/>
              </w:rPr>
              <w:t xml:space="preserve">Main repository for </w:t>
            </w:r>
            <w:proofErr w:type="spellStart"/>
            <w:r w:rsidRPr="003C5EC6">
              <w:rPr>
                <w:rFonts w:ascii="Dubai" w:hAnsi="Dubai" w:cs="Dubai"/>
                <w:color w:val="111111"/>
                <w:sz w:val="24"/>
                <w:szCs w:val="24"/>
              </w:rPr>
              <w:t>arduino</w:t>
            </w:r>
            <w:proofErr w:type="spellEnd"/>
            <w:r w:rsidRPr="003C5EC6">
              <w:rPr>
                <w:rFonts w:ascii="Dubai" w:hAnsi="Dubai" w:cs="Dubai"/>
                <w:color w:val="111111"/>
                <w:sz w:val="24"/>
                <w:szCs w:val="24"/>
              </w:rPr>
              <w:t>, python code</w:t>
            </w:r>
          </w:p>
          <w:p w14:paraId="112EAF72" w14:textId="72782614" w:rsidR="003C5EC6" w:rsidRDefault="003C5EC6" w:rsidP="003C5EC6">
            <w:pPr>
              <w:pStyle w:val="Text"/>
              <w:jc w:val="both"/>
              <w:rPr>
                <w:rFonts w:ascii="Dubai" w:hAnsi="Dubai" w:cs="Dubai"/>
                <w:sz w:val="24"/>
                <w:szCs w:val="24"/>
                <w:lang w:bidi="fa-IR"/>
              </w:rPr>
            </w:pPr>
            <w:hyperlink r:id="rId19" w:history="1">
              <w:r w:rsidRPr="00465AA7">
                <w:rPr>
                  <w:rStyle w:val="Hyperlink"/>
                  <w:rFonts w:ascii="Dubai" w:hAnsi="Dubai" w:cs="Dubai"/>
                  <w:sz w:val="24"/>
                  <w:szCs w:val="24"/>
                  <w:lang w:bidi="fa-IR"/>
                </w:rPr>
                <w:t>https://github.com/danionescu0/robot-camera-platform</w:t>
              </w:r>
            </w:hyperlink>
          </w:p>
          <w:p w14:paraId="119FE915" w14:textId="77777777" w:rsidR="003C5EC6" w:rsidRDefault="003C5EC6" w:rsidP="003C5EC6">
            <w:pPr>
              <w:pStyle w:val="Text"/>
              <w:jc w:val="both"/>
            </w:pPr>
            <w:hyperlink r:id="rId20" w:history="1">
              <w:r w:rsidRPr="00465AA7">
                <w:rPr>
                  <w:rStyle w:val="Hyperlink"/>
                  <w:rFonts w:ascii="Dubai" w:hAnsi="Dubai" w:cs="Dubai"/>
                  <w:sz w:val="24"/>
                  <w:szCs w:val="24"/>
                  <w:lang w:bidi="fa-IR"/>
                </w:rPr>
                <w:t>https://chatgpt.com</w:t>
              </w:r>
            </w:hyperlink>
            <w:r>
              <w:t xml:space="preserve"> </w:t>
            </w:r>
          </w:p>
          <w:p w14:paraId="70CCC299" w14:textId="4FBB2343" w:rsidR="003C5EC6" w:rsidRDefault="003C5EC6" w:rsidP="003C5EC6">
            <w:pPr>
              <w:pStyle w:val="Text"/>
              <w:jc w:val="both"/>
              <w:rPr>
                <w:rFonts w:ascii="Dubai" w:hAnsi="Dubai" w:cs="Dubai"/>
                <w:sz w:val="24"/>
                <w:szCs w:val="24"/>
                <w:lang w:bidi="fa-IR"/>
              </w:rPr>
            </w:pPr>
            <w:hyperlink r:id="rId21" w:history="1">
              <w:r w:rsidRPr="00465AA7">
                <w:rPr>
                  <w:rStyle w:val="Hyperlink"/>
                  <w:rFonts w:ascii="Dubai" w:hAnsi="Dubai" w:cs="Dubai"/>
                  <w:sz w:val="24"/>
                  <w:szCs w:val="24"/>
                  <w:lang w:bidi="fa-IR"/>
                </w:rPr>
                <w:t>https://copilot.microsoft.com</w:t>
              </w:r>
            </w:hyperlink>
          </w:p>
          <w:p w14:paraId="190F86C1" w14:textId="050375D9" w:rsidR="003C5EC6" w:rsidRPr="000F08DA" w:rsidRDefault="003C5EC6" w:rsidP="003C5EC6">
            <w:pPr>
              <w:pStyle w:val="Text"/>
              <w:jc w:val="both"/>
              <w:rPr>
                <w:rFonts w:ascii="Dubai" w:hAnsi="Dubai" w:cs="Dubai"/>
                <w:sz w:val="24"/>
                <w:szCs w:val="24"/>
                <w:lang w:bidi="fa-IR"/>
              </w:rPr>
            </w:pPr>
          </w:p>
        </w:tc>
        <w:tc>
          <w:tcPr>
            <w:tcW w:w="1079" w:type="dxa"/>
            <w:gridSpan w:val="2"/>
          </w:tcPr>
          <w:p w14:paraId="03B15F93" w14:textId="77777777" w:rsidR="0048120C" w:rsidRPr="00F314A5" w:rsidRDefault="0048120C" w:rsidP="00F314A5">
            <w:pPr>
              <w:pStyle w:val="Heading5"/>
              <w:bidi/>
              <w:rPr>
                <w:rFonts w:cs="B Titr"/>
                <w:lang w:bidi="fa-IR"/>
              </w:rPr>
            </w:pPr>
          </w:p>
        </w:tc>
      </w:tr>
      <w:tr w:rsidR="001E097E" w14:paraId="70FC6757" w14:textId="77777777" w:rsidTr="00A955AD">
        <w:trPr>
          <w:trHeight w:val="339"/>
        </w:trPr>
        <w:tc>
          <w:tcPr>
            <w:tcW w:w="1080" w:type="dxa"/>
          </w:tcPr>
          <w:p w14:paraId="5AFF3931" w14:textId="77777777" w:rsidR="001E097E" w:rsidRDefault="001E097E"/>
        </w:tc>
        <w:tc>
          <w:tcPr>
            <w:tcW w:w="8640" w:type="dxa"/>
            <w:gridSpan w:val="2"/>
          </w:tcPr>
          <w:p w14:paraId="0C41E837" w14:textId="77777777" w:rsidR="001E097E" w:rsidRDefault="001E097E"/>
        </w:tc>
        <w:tc>
          <w:tcPr>
            <w:tcW w:w="1071" w:type="dxa"/>
          </w:tcPr>
          <w:p w14:paraId="57765088" w14:textId="77777777" w:rsidR="001E097E" w:rsidRDefault="001E097E"/>
        </w:tc>
      </w:tr>
      <w:tr w:rsidR="0048120C" w14:paraId="73D5FB65" w14:textId="77777777" w:rsidTr="001E097E">
        <w:tc>
          <w:tcPr>
            <w:tcW w:w="1080" w:type="dxa"/>
          </w:tcPr>
          <w:p w14:paraId="1E157110" w14:textId="77777777" w:rsidR="0048120C" w:rsidRDefault="0048120C"/>
        </w:tc>
        <w:tc>
          <w:tcPr>
            <w:tcW w:w="8632" w:type="dxa"/>
          </w:tcPr>
          <w:p w14:paraId="379F416A" w14:textId="5D4AB3BE" w:rsidR="0048120C" w:rsidRDefault="0048120C"/>
        </w:tc>
        <w:tc>
          <w:tcPr>
            <w:tcW w:w="1079" w:type="dxa"/>
            <w:gridSpan w:val="2"/>
          </w:tcPr>
          <w:p w14:paraId="739D47BC" w14:textId="77777777" w:rsidR="0048120C" w:rsidRDefault="0048120C"/>
        </w:tc>
      </w:tr>
    </w:tbl>
    <w:p w14:paraId="731A3485" w14:textId="77777777" w:rsidR="0048120C" w:rsidRDefault="0048120C"/>
    <w:p w14:paraId="4F5DC2A2" w14:textId="77777777" w:rsidR="00EB7C2B" w:rsidRDefault="00EB7C2B"/>
    <w:p w14:paraId="5B00A57B" w14:textId="77777777" w:rsidR="00EB7C2B" w:rsidRDefault="00EB7C2B"/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79"/>
        <w:gridCol w:w="5395"/>
        <w:gridCol w:w="3237"/>
        <w:gridCol w:w="1079"/>
      </w:tblGrid>
      <w:tr w:rsidR="00EB7C2B" w14:paraId="5D58C965" w14:textId="77777777" w:rsidTr="00EB7C2B">
        <w:tc>
          <w:tcPr>
            <w:tcW w:w="1079" w:type="dxa"/>
          </w:tcPr>
          <w:p w14:paraId="42D9375A" w14:textId="77777777" w:rsidR="00EB7C2B" w:rsidRPr="00E74B29" w:rsidRDefault="00EB7C2B" w:rsidP="00BA6015">
            <w:pPr>
              <w:pStyle w:val="Footer"/>
            </w:pPr>
          </w:p>
        </w:tc>
        <w:tc>
          <w:tcPr>
            <w:tcW w:w="5395" w:type="dxa"/>
          </w:tcPr>
          <w:p w14:paraId="222D3F1B" w14:textId="73F6C75A" w:rsidR="00EB7C2B" w:rsidRPr="00874FE7" w:rsidRDefault="00EB7C2B" w:rsidP="00BA6015">
            <w:pPr>
              <w:pStyle w:val="Footer"/>
            </w:pPr>
          </w:p>
        </w:tc>
        <w:tc>
          <w:tcPr>
            <w:tcW w:w="3237" w:type="dxa"/>
          </w:tcPr>
          <w:p w14:paraId="3CDAA642" w14:textId="1CB8ADF8" w:rsidR="00EB7C2B" w:rsidRPr="00E74B29" w:rsidRDefault="00EB7C2B" w:rsidP="00EB7C2B">
            <w:pPr>
              <w:pStyle w:val="Footer"/>
              <w:jc w:val="right"/>
            </w:pPr>
          </w:p>
        </w:tc>
        <w:tc>
          <w:tcPr>
            <w:tcW w:w="1079" w:type="dxa"/>
          </w:tcPr>
          <w:p w14:paraId="2B28F557" w14:textId="77777777" w:rsidR="00EB7C2B" w:rsidRPr="00E74B29" w:rsidRDefault="00EB7C2B" w:rsidP="00BA6015">
            <w:pPr>
              <w:pStyle w:val="Footer"/>
            </w:pPr>
          </w:p>
        </w:tc>
      </w:tr>
    </w:tbl>
    <w:p w14:paraId="323309C6" w14:textId="77777777" w:rsidR="00EB7C2B" w:rsidRDefault="00EB7C2B" w:rsidP="00EB7C2B"/>
    <w:sectPr w:rsidR="00EB7C2B" w:rsidSect="009C1788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CE032" w14:textId="77777777" w:rsidR="00FF03BD" w:rsidRDefault="00FF03BD" w:rsidP="00E74B29">
      <w:r>
        <w:separator/>
      </w:r>
    </w:p>
  </w:endnote>
  <w:endnote w:type="continuationSeparator" w:id="0">
    <w:p w14:paraId="74A5E5DF" w14:textId="77777777" w:rsidR="00FF03BD" w:rsidRDefault="00FF03B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CD7D8" w14:textId="77777777" w:rsidR="00FF03BD" w:rsidRDefault="00FF03BD" w:rsidP="00E74B29">
      <w:r>
        <w:separator/>
      </w:r>
    </w:p>
  </w:footnote>
  <w:footnote w:type="continuationSeparator" w:id="0">
    <w:p w14:paraId="07CFC4EA" w14:textId="77777777" w:rsidR="00FF03BD" w:rsidRDefault="00FF03B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26928"/>
    <w:multiLevelType w:val="multilevel"/>
    <w:tmpl w:val="EAE2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346E1"/>
    <w:multiLevelType w:val="multilevel"/>
    <w:tmpl w:val="EDC06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CD38C9"/>
    <w:multiLevelType w:val="hybridMultilevel"/>
    <w:tmpl w:val="73A05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5468">
    <w:abstractNumId w:val="1"/>
  </w:num>
  <w:num w:numId="2" w16cid:durableId="1515456321">
    <w:abstractNumId w:val="2"/>
  </w:num>
  <w:num w:numId="3" w16cid:durableId="1086926409">
    <w:abstractNumId w:val="0"/>
  </w:num>
  <w:num w:numId="4" w16cid:durableId="909732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36"/>
    <w:rsid w:val="00031296"/>
    <w:rsid w:val="0006696D"/>
    <w:rsid w:val="00086FA5"/>
    <w:rsid w:val="0009150D"/>
    <w:rsid w:val="000E2F36"/>
    <w:rsid w:val="000E4641"/>
    <w:rsid w:val="000F08DA"/>
    <w:rsid w:val="00151F66"/>
    <w:rsid w:val="00177F8D"/>
    <w:rsid w:val="00185F4A"/>
    <w:rsid w:val="001E097E"/>
    <w:rsid w:val="001F4B42"/>
    <w:rsid w:val="002A0C26"/>
    <w:rsid w:val="002D2200"/>
    <w:rsid w:val="003C5EC6"/>
    <w:rsid w:val="0040564B"/>
    <w:rsid w:val="004122E9"/>
    <w:rsid w:val="00413EC0"/>
    <w:rsid w:val="00435D27"/>
    <w:rsid w:val="0048120C"/>
    <w:rsid w:val="004909D9"/>
    <w:rsid w:val="004C5781"/>
    <w:rsid w:val="00521481"/>
    <w:rsid w:val="00536043"/>
    <w:rsid w:val="005A0713"/>
    <w:rsid w:val="005B5E20"/>
    <w:rsid w:val="005E598B"/>
    <w:rsid w:val="00630CA7"/>
    <w:rsid w:val="00665110"/>
    <w:rsid w:val="006709F1"/>
    <w:rsid w:val="006C60E6"/>
    <w:rsid w:val="00797EA0"/>
    <w:rsid w:val="007E7573"/>
    <w:rsid w:val="00837914"/>
    <w:rsid w:val="00853522"/>
    <w:rsid w:val="00864C36"/>
    <w:rsid w:val="00874FE7"/>
    <w:rsid w:val="00896F14"/>
    <w:rsid w:val="008D2021"/>
    <w:rsid w:val="00937B4F"/>
    <w:rsid w:val="00952F7D"/>
    <w:rsid w:val="009A38BA"/>
    <w:rsid w:val="009C1788"/>
    <w:rsid w:val="00A2309D"/>
    <w:rsid w:val="00A61A31"/>
    <w:rsid w:val="00AE3F24"/>
    <w:rsid w:val="00B43E11"/>
    <w:rsid w:val="00BC1E80"/>
    <w:rsid w:val="00BE53A3"/>
    <w:rsid w:val="00C01D54"/>
    <w:rsid w:val="00C430C1"/>
    <w:rsid w:val="00CB0348"/>
    <w:rsid w:val="00D43125"/>
    <w:rsid w:val="00D66A3A"/>
    <w:rsid w:val="00DF198B"/>
    <w:rsid w:val="00E0269F"/>
    <w:rsid w:val="00E12898"/>
    <w:rsid w:val="00E74B29"/>
    <w:rsid w:val="00EB7C2B"/>
    <w:rsid w:val="00F011D6"/>
    <w:rsid w:val="00F314A5"/>
    <w:rsid w:val="00F332F1"/>
    <w:rsid w:val="00F3596D"/>
    <w:rsid w:val="00F4246D"/>
    <w:rsid w:val="00F43D9E"/>
    <w:rsid w:val="00FB2F1A"/>
    <w:rsid w:val="00FF03BD"/>
    <w:rsid w:val="00FF5688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E50C8"/>
  <w15:chartTrackingRefBased/>
  <w15:docId w15:val="{35A88BAF-C6CA-4666-85D8-3C05B49DB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0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0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0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0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Hyperlink">
    <w:name w:val="Hyperlink"/>
    <w:basedOn w:val="DefaultParagraphFont"/>
    <w:uiPriority w:val="99"/>
    <w:semiHidden/>
    <w:rsid w:val="000669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96D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0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0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0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0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0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0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0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C430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0C1"/>
    <w:rPr>
      <w:i/>
      <w:iCs/>
      <w:color w:val="35484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0C1"/>
    <w:pPr>
      <w:pBdr>
        <w:top w:val="single" w:sz="4" w:space="10" w:color="35484C" w:themeColor="accent1" w:themeShade="BF"/>
        <w:bottom w:val="single" w:sz="4" w:space="10" w:color="35484C" w:themeColor="accent1" w:themeShade="BF"/>
      </w:pBdr>
      <w:spacing w:before="360" w:after="360"/>
      <w:ind w:left="864" w:right="864"/>
      <w:jc w:val="center"/>
    </w:pPr>
    <w:rPr>
      <w:i/>
      <w:iCs/>
      <w:color w:val="35484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0C1"/>
    <w:rPr>
      <w:i/>
      <w:iCs/>
      <w:color w:val="35484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0C1"/>
    <w:rPr>
      <w:b/>
      <w:bCs/>
      <w:smallCaps/>
      <w:color w:val="35484C" w:themeColor="accent1" w:themeShade="BF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C430C1"/>
    <w:rPr>
      <w:color w:val="FF00FF" w:themeColor="followedHyperlink"/>
      <w:u w:val="single"/>
    </w:rPr>
  </w:style>
  <w:style w:type="paragraph" w:customStyle="1" w:styleId="msonormal0">
    <w:name w:val="msonormal"/>
    <w:basedOn w:val="Normal"/>
    <w:rsid w:val="00937B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03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034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B0348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CB0348"/>
  </w:style>
  <w:style w:type="character" w:customStyle="1" w:styleId="hljs-meta">
    <w:name w:val="hljs-meta"/>
    <w:basedOn w:val="DefaultParagraphFont"/>
    <w:rsid w:val="00CB0348"/>
  </w:style>
  <w:style w:type="character" w:customStyle="1" w:styleId="hljs-meta-keyword">
    <w:name w:val="hljs-meta-keyword"/>
    <w:basedOn w:val="DefaultParagraphFont"/>
    <w:rsid w:val="00CB0348"/>
  </w:style>
  <w:style w:type="character" w:customStyle="1" w:styleId="hljs-meta-string">
    <w:name w:val="hljs-meta-string"/>
    <w:basedOn w:val="DefaultParagraphFont"/>
    <w:rsid w:val="00CB0348"/>
  </w:style>
  <w:style w:type="character" w:customStyle="1" w:styleId="hljs-keyword">
    <w:name w:val="hljs-keyword"/>
    <w:basedOn w:val="DefaultParagraphFont"/>
    <w:rsid w:val="00CB0348"/>
  </w:style>
  <w:style w:type="character" w:customStyle="1" w:styleId="hljs-string">
    <w:name w:val="hljs-string"/>
    <w:basedOn w:val="DefaultParagraphFont"/>
    <w:rsid w:val="00CB0348"/>
  </w:style>
  <w:style w:type="character" w:customStyle="1" w:styleId="hljs-number">
    <w:name w:val="hljs-number"/>
    <w:basedOn w:val="DefaultParagraphFont"/>
    <w:rsid w:val="00CB0348"/>
  </w:style>
  <w:style w:type="character" w:customStyle="1" w:styleId="hljs-function">
    <w:name w:val="hljs-function"/>
    <w:basedOn w:val="DefaultParagraphFont"/>
    <w:rsid w:val="00CB0348"/>
  </w:style>
  <w:style w:type="character" w:customStyle="1" w:styleId="hljs-builtin">
    <w:name w:val="hljs-built_in"/>
    <w:basedOn w:val="DefaultParagraphFont"/>
    <w:rsid w:val="00CB0348"/>
  </w:style>
  <w:style w:type="character" w:customStyle="1" w:styleId="hljs-title">
    <w:name w:val="hljs-title"/>
    <w:basedOn w:val="DefaultParagraphFont"/>
    <w:rsid w:val="00CB0348"/>
  </w:style>
  <w:style w:type="character" w:customStyle="1" w:styleId="hljs-params">
    <w:name w:val="hljs-params"/>
    <w:basedOn w:val="DefaultParagraphFont"/>
    <w:rsid w:val="00CB0348"/>
  </w:style>
  <w:style w:type="character" w:customStyle="1" w:styleId="hljs-literal">
    <w:name w:val="hljs-literal"/>
    <w:basedOn w:val="DefaultParagraphFont"/>
    <w:rsid w:val="00CB0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yperlink" Target="https://github.com/danionescu0/android-robot-camera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copilot.microsoft.co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projecthub.arduino.cc/danionescu/mobile-remote-surveillance-camera-e61a8c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danionescu/mobile-remote-surveillance-camera-35519d" TargetMode="External"/><Relationship Id="rId20" Type="http://schemas.openxmlformats.org/officeDocument/2006/relationships/hyperlink" Target="https://chatgpt.co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projecthub.arduino.cc/danionescu/e61a8c91-c1b8-4041-9ba1-d1874058b3eb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yperlink" Target="https://github.com/danionescu0/robot-camera-platfor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hei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6329F7BD084314B3E9A9E864320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C452E8-0BAF-4A0A-8C38-3BD735563A10}"/>
      </w:docPartPr>
      <w:docPartBody>
        <w:p w:rsidR="00AF5DC1" w:rsidRDefault="00000000">
          <w:pPr>
            <w:pStyle w:val="8F6329F7BD084314B3E9A9E8643205F8"/>
          </w:pPr>
          <w:r w:rsidRPr="00DF198B">
            <w:t>—</w:t>
          </w:r>
        </w:p>
      </w:docPartBody>
    </w:docPart>
    <w:docPart>
      <w:docPartPr>
        <w:name w:val="3F2A1C8501FD4051B97D2AEA4E42A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5CC48-7D7B-4BD4-AD2A-6EC5D977DA55}"/>
      </w:docPartPr>
      <w:docPartBody>
        <w:p w:rsidR="00AF5DC1" w:rsidRDefault="00000000">
          <w:pPr>
            <w:pStyle w:val="3F2A1C8501FD4051B97D2AEA4E42A0E4"/>
          </w:pPr>
          <w:r w:rsidRPr="00DF198B">
            <w:t>—</w:t>
          </w:r>
        </w:p>
      </w:docPartBody>
    </w:docPart>
    <w:docPart>
      <w:docPartPr>
        <w:name w:val="E687165C8C0C4DD9B74382B9038C4F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46E1B-9477-48AD-9A7A-23A8386FD065}"/>
      </w:docPartPr>
      <w:docPartBody>
        <w:p w:rsidR="00AF5DC1" w:rsidRDefault="00000000">
          <w:pPr>
            <w:pStyle w:val="E687165C8C0C4DD9B74382B9038C4FA7"/>
          </w:pPr>
          <w:r w:rsidRPr="0048120C">
            <w:t>THE PROCESS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73"/>
    <w:rsid w:val="00267273"/>
    <w:rsid w:val="00336C01"/>
    <w:rsid w:val="00366ECA"/>
    <w:rsid w:val="007049F7"/>
    <w:rsid w:val="00AF5DC1"/>
    <w:rsid w:val="00B21D2B"/>
    <w:rsid w:val="00DB05B9"/>
    <w:rsid w:val="00ED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6329F7BD084314B3E9A9E8643205F8">
    <w:name w:val="8F6329F7BD084314B3E9A9E8643205F8"/>
  </w:style>
  <w:style w:type="paragraph" w:customStyle="1" w:styleId="3F2A1C8501FD4051B97D2AEA4E42A0E4">
    <w:name w:val="3F2A1C8501FD4051B97D2AEA4E42A0E4"/>
  </w:style>
  <w:style w:type="paragraph" w:customStyle="1" w:styleId="E687165C8C0C4DD9B74382B9038C4FA7">
    <w:name w:val="E687165C8C0C4DD9B74382B9038C4F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2</TotalTime>
  <Pages>9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Arioo</dc:creator>
  <cp:keywords/>
  <dc:description/>
  <cp:lastModifiedBy>Sina H</cp:lastModifiedBy>
  <cp:revision>2</cp:revision>
  <dcterms:created xsi:type="dcterms:W3CDTF">2024-06-26T20:53:00Z</dcterms:created>
  <dcterms:modified xsi:type="dcterms:W3CDTF">2024-06-26T20:53:00Z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